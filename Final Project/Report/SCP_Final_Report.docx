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C93F1" w14:textId="2EA924DB" w:rsidR="00E81978" w:rsidRDefault="00000000">
      <w:pPr>
        <w:pStyle w:val="Title"/>
      </w:pPr>
      <w:sdt>
        <w:sdtPr>
          <w:alias w:val="Title:"/>
          <w:tag w:val="Title:"/>
          <w:id w:val="726351117"/>
          <w:placeholder>
            <w:docPart w:val="F04D9311DB23497682494A124CA863FE"/>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337159">
            <w:t>Analysis of VCOST data to assist future research</w:t>
          </w:r>
        </w:sdtContent>
      </w:sdt>
    </w:p>
    <w:p w14:paraId="08F45E52" w14:textId="05D3C726" w:rsidR="00B823AA" w:rsidRDefault="00A57654" w:rsidP="00B823AA">
      <w:pPr>
        <w:pStyle w:val="Title2"/>
      </w:pPr>
      <w:r>
        <w:t>George Westergaard</w:t>
      </w:r>
    </w:p>
    <w:p w14:paraId="21D31422" w14:textId="157FABC4" w:rsidR="00E81978" w:rsidRDefault="00A57654" w:rsidP="00B823AA">
      <w:pPr>
        <w:pStyle w:val="Title2"/>
      </w:pPr>
      <w:r>
        <w:t xml:space="preserve">Florida Polytechnic University, </w:t>
      </w:r>
    </w:p>
    <w:sdt>
      <w:sdtPr>
        <w:alias w:val="Author Note:"/>
        <w:tag w:val="Author Note:"/>
        <w:id w:val="266668659"/>
        <w:placeholder>
          <w:docPart w:val="AB60E6CE994B4D6E892F8720F8748D42"/>
        </w:placeholder>
        <w:temporary/>
        <w:showingPlcHdr/>
        <w15:appearance w15:val="hidden"/>
      </w:sdtPr>
      <w:sdtContent>
        <w:p w14:paraId="39B81380" w14:textId="77777777" w:rsidR="00E81978" w:rsidRDefault="005D3A03">
          <w:pPr>
            <w:pStyle w:val="Title"/>
          </w:pPr>
          <w:r>
            <w:t>Author Note</w:t>
          </w:r>
        </w:p>
      </w:sdtContent>
    </w:sdt>
    <w:p w14:paraId="65D0E359" w14:textId="30923064" w:rsidR="00E81978" w:rsidRDefault="00867AD5" w:rsidP="00B823AA">
      <w:pPr>
        <w:pStyle w:val="Title2"/>
      </w:pPr>
      <w:r>
        <w:t xml:space="preserve">Data provided is taken from the VCOST portion of the </w:t>
      </w:r>
      <w:r w:rsidR="00B714E7">
        <w:t>“</w:t>
      </w:r>
      <w:r>
        <w:t>Vor</w:t>
      </w:r>
      <w:r w:rsidR="00B714E7">
        <w:t xml:space="preserve">tex” research grant under Dr. </w:t>
      </w:r>
      <w:proofErr w:type="spellStart"/>
      <w:r w:rsidR="00B714E7">
        <w:t>Demirel</w:t>
      </w:r>
      <w:proofErr w:type="spellEnd"/>
      <w:r w:rsidR="00B714E7">
        <w:t>.</w:t>
      </w:r>
    </w:p>
    <w:p w14:paraId="19AEC2F9" w14:textId="296943CF" w:rsidR="00E81978" w:rsidRDefault="00D903D3">
      <w:pPr>
        <w:pStyle w:val="SectionTitle"/>
      </w:pPr>
      <w:r>
        <w:lastRenderedPageBreak/>
        <w:t>Quick Summary</w:t>
      </w:r>
      <w:r w:rsidR="00EA24E0">
        <w:t xml:space="preserve"> / Abstract</w:t>
      </w:r>
    </w:p>
    <w:p w14:paraId="607A84AD" w14:textId="42A46BAC" w:rsidR="00E81978" w:rsidRDefault="00D903D3">
      <w:pPr>
        <w:pStyle w:val="NoSpacing"/>
      </w:pPr>
      <w:r>
        <w:t xml:space="preserve">This paper is about my research topic with Dr. </w:t>
      </w:r>
      <w:proofErr w:type="spellStart"/>
      <w:r>
        <w:t>Demirel</w:t>
      </w:r>
      <w:proofErr w:type="spellEnd"/>
      <w:r w:rsidR="006662A3">
        <w:t xml:space="preserve">, the effectiveness of virtual training </w:t>
      </w:r>
      <w:r w:rsidR="00AF5E91">
        <w:t>on surgical simulations</w:t>
      </w:r>
      <w:r>
        <w:t xml:space="preserve">. </w:t>
      </w:r>
      <w:r w:rsidR="00FF43F9">
        <w:t>The programs include R and the Unity simulation for Straight coloanal anastomosis.</w:t>
      </w:r>
      <w:r w:rsidR="00DD6389">
        <w:t xml:space="preserve"> “Shiny Dashboard” was used as the template for which the data and its analysis is shown.</w:t>
      </w:r>
      <w:r w:rsidR="001E1BA0">
        <w:t xml:space="preserve"> The program takes in different .csv files, each specified from the output of the simulation. These files are read by the program </w:t>
      </w:r>
      <w:r w:rsidR="0087651A">
        <w:t xml:space="preserve">and have their data synthesized into </w:t>
      </w:r>
      <w:r w:rsidR="00E77E86">
        <w:t>easy-to-understand</w:t>
      </w:r>
      <w:r w:rsidR="0087651A">
        <w:t xml:space="preserve"> figures</w:t>
      </w:r>
      <w:r w:rsidR="00E77E86">
        <w:t>, either tabular or graphical.</w:t>
      </w:r>
      <w:r w:rsidR="00454447">
        <w:t xml:space="preserve"> The goal is to update this program through the thesis to </w:t>
      </w:r>
      <w:r w:rsidR="00FB3AF3">
        <w:t>obtain more coherent and relevant data.</w:t>
      </w:r>
    </w:p>
    <w:p w14:paraId="5740BFDB" w14:textId="4CA040E8" w:rsidR="00E81978" w:rsidRDefault="005D3A03">
      <w:r>
        <w:rPr>
          <w:rStyle w:val="Emphasis"/>
        </w:rPr>
        <w:t>Keywords</w:t>
      </w:r>
      <w:r>
        <w:t xml:space="preserve">:  </w:t>
      </w:r>
      <w:r w:rsidR="00234AB8">
        <w:t xml:space="preserve">VCOST, R, </w:t>
      </w:r>
      <w:r w:rsidR="00A238BC">
        <w:t xml:space="preserve">Shiny Dashboard, </w:t>
      </w:r>
      <w:r w:rsidR="003B351E">
        <w:t>Unity,</w:t>
      </w:r>
      <w:r w:rsidR="007F21DE">
        <w:t xml:space="preserve"> Simulation</w:t>
      </w:r>
      <w:r w:rsidR="003B351E">
        <w:t xml:space="preserve"> </w:t>
      </w:r>
    </w:p>
    <w:p w14:paraId="13C59B85" w14:textId="79564EA4" w:rsidR="00E81978" w:rsidRDefault="00000000" w:rsidP="00156C3D">
      <w:pPr>
        <w:pStyle w:val="SectionTitle"/>
      </w:pPr>
      <w:sdt>
        <w:sdtPr>
          <w:alias w:val="Section title:"/>
          <w:tag w:val="Section title:"/>
          <w:id w:val="984196707"/>
          <w:placeholder>
            <w:docPart w:val="3AC65A6ECA904ED8BF7A94C8D7AC2004"/>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337159">
            <w:t>Analysis of VCOST data to assist future research</w:t>
          </w:r>
        </w:sdtContent>
      </w:sdt>
    </w:p>
    <w:p w14:paraId="1EEBFF08" w14:textId="7871A186" w:rsidR="00E81978" w:rsidRDefault="00FB3AF3">
      <w:pPr>
        <w:pStyle w:val="Heading1"/>
      </w:pPr>
      <w:r>
        <w:t>Introduction</w:t>
      </w:r>
      <w:r w:rsidR="00F26C46">
        <w:t xml:space="preserve"> and Motivation</w:t>
      </w:r>
    </w:p>
    <w:p w14:paraId="5EA394D8" w14:textId="2792B4BE" w:rsidR="00E81978" w:rsidRDefault="00E81978"/>
    <w:p w14:paraId="4492127D" w14:textId="422CA208" w:rsidR="00E81978" w:rsidRPr="00C31D30" w:rsidRDefault="00F26C46" w:rsidP="00C31D30">
      <w:pPr>
        <w:pStyle w:val="Heading2"/>
      </w:pPr>
      <w:r>
        <w:t>Introduction</w:t>
      </w:r>
    </w:p>
    <w:p w14:paraId="2E3651FB" w14:textId="56125271" w:rsidR="00312911" w:rsidRPr="00135A5B" w:rsidRDefault="00C94203" w:rsidP="00B13708">
      <w:pPr>
        <w:pStyle w:val="NoSpacing"/>
        <w:ind w:firstLine="720"/>
        <w:rPr>
          <w:color w:val="FF0000"/>
        </w:rPr>
      </w:pPr>
      <w:r>
        <w:t xml:space="preserve">I am working with Dr. </w:t>
      </w:r>
      <w:proofErr w:type="spellStart"/>
      <w:r>
        <w:t>Demirel</w:t>
      </w:r>
      <w:proofErr w:type="spellEnd"/>
      <w:r w:rsidR="007A516D">
        <w:t>, under a research grant,</w:t>
      </w:r>
      <w:r>
        <w:t xml:space="preserve"> on surgical simulations </w:t>
      </w:r>
      <w:r w:rsidR="007A516D">
        <w:t xml:space="preserve">relating to colons. </w:t>
      </w:r>
      <w:r w:rsidR="001E7D44">
        <w:t>VCOST</w:t>
      </w:r>
      <w:r w:rsidR="00B13708">
        <w:t xml:space="preserve"> is the division of the VORTEX research grant that I work for.</w:t>
      </w:r>
      <w:r w:rsidR="004E0A41">
        <w:t xml:space="preserve"> </w:t>
      </w:r>
      <w:r w:rsidR="00BE4B3B">
        <w:t>Universities and doctors are working together under this grant</w:t>
      </w:r>
      <w:r w:rsidR="00140093">
        <w:t xml:space="preserve">. Florida Polytechnic University’s portion is </w:t>
      </w:r>
      <w:r w:rsidR="002A45E3">
        <w:t>supervised</w:t>
      </w:r>
      <w:r w:rsidR="009D69AA">
        <w:t xml:space="preserve"> by</w:t>
      </w:r>
      <w:r w:rsidR="004E0A41">
        <w:t xml:space="preserve"> Dr. </w:t>
      </w:r>
      <w:proofErr w:type="spellStart"/>
      <w:r w:rsidR="00140093">
        <w:t>Demirel</w:t>
      </w:r>
      <w:proofErr w:type="spellEnd"/>
      <w:r w:rsidR="008B6E51">
        <w:t>.</w:t>
      </w:r>
      <w:r w:rsidR="00992ABC">
        <w:t xml:space="preserve"> There are other branches that are being worked on, but I only focus on the VCOST branch.</w:t>
      </w:r>
    </w:p>
    <w:p w14:paraId="2F7F483F" w14:textId="199D5E61" w:rsidR="00C94203" w:rsidRDefault="008B6E51" w:rsidP="00B13708">
      <w:pPr>
        <w:pStyle w:val="NoSpacing"/>
        <w:ind w:firstLine="720"/>
      </w:pPr>
      <w:r>
        <w:t xml:space="preserve"> I primarily work with a group of doctors from UT</w:t>
      </w:r>
      <w:r w:rsidR="00664869">
        <w:t xml:space="preserve"> Southern in </w:t>
      </w:r>
      <w:r w:rsidR="001B3439">
        <w:t>Dallas, Texas.</w:t>
      </w:r>
      <w:r w:rsidR="00312911">
        <w:t xml:space="preserve"> I correspond with them regularly throughout the month </w:t>
      </w:r>
      <w:r w:rsidR="00F134F2">
        <w:t>to show progress of the simulation and get feedback on what needs to change.</w:t>
      </w:r>
      <w:r w:rsidR="00933107">
        <w:t xml:space="preserve"> Since I am not medically trained, these meetings are vital to</w:t>
      </w:r>
      <w:r w:rsidR="00B2147B">
        <w:t xml:space="preserve"> create a more realistic simulation of the desired operation.</w:t>
      </w:r>
      <w:r w:rsidR="00F134F2">
        <w:t xml:space="preserve"> They are </w:t>
      </w:r>
      <w:r w:rsidR="00E85D85">
        <w:t xml:space="preserve">planning </w:t>
      </w:r>
      <w:r w:rsidR="003D2A94">
        <w:t>to run</w:t>
      </w:r>
      <w:r w:rsidR="00E85D85">
        <w:t xml:space="preserve"> a survey</w:t>
      </w:r>
      <w:r w:rsidR="00CA2F13">
        <w:t>/study</w:t>
      </w:r>
      <w:r w:rsidR="00E85D85">
        <w:t xml:space="preserve"> with the final version of the simulation </w:t>
      </w:r>
      <w:r w:rsidR="00C94203">
        <w:t>with their staff and specialists.</w:t>
      </w:r>
    </w:p>
    <w:p w14:paraId="3F15698A" w14:textId="0C78A666" w:rsidR="00355DCA" w:rsidRDefault="001B3439" w:rsidP="00B13708">
      <w:pPr>
        <w:pStyle w:val="NoSpacing"/>
        <w:ind w:firstLine="720"/>
      </w:pPr>
      <w:r>
        <w:t xml:space="preserve"> This grant is for </w:t>
      </w:r>
      <w:r w:rsidR="00D24D03">
        <w:t>providing virtual surgical simulations to either replace or enhance standard training practices</w:t>
      </w:r>
      <w:r w:rsidR="001A1C40">
        <w:t>. My division is currently working on the Straight Coloanal Anastomosis</w:t>
      </w:r>
      <w:r w:rsidR="005B72F4">
        <w:t>, reattaching a colon that was separated from the anus</w:t>
      </w:r>
      <w:r w:rsidR="00091961">
        <w:t xml:space="preserve"> in a previous operation.</w:t>
      </w:r>
      <w:r w:rsidR="00BD61C3">
        <w:t xml:space="preserve"> </w:t>
      </w:r>
      <w:r w:rsidR="00E8284F">
        <w:t>The simulation that is being worked on tracks some information throughout.</w:t>
      </w:r>
      <w:r w:rsidR="00306104">
        <w:t xml:space="preserve"> The simulation </w:t>
      </w:r>
      <w:r w:rsidR="00E63D74">
        <w:t xml:space="preserve">utilizes </w:t>
      </w:r>
      <w:r w:rsidR="00E63D74">
        <w:lastRenderedPageBreak/>
        <w:t xml:space="preserve">both haptic devices as </w:t>
      </w:r>
      <w:r w:rsidR="003D670E">
        <w:rPr>
          <w:noProof/>
        </w:rPr>
        <mc:AlternateContent>
          <mc:Choice Requires="wps">
            <w:drawing>
              <wp:anchor distT="0" distB="0" distL="114300" distR="114300" simplePos="0" relativeHeight="251660288" behindDoc="0" locked="0" layoutInCell="1" allowOverlap="1" wp14:anchorId="730311E3" wp14:editId="2E517EB7">
                <wp:simplePos x="0" y="0"/>
                <wp:positionH relativeFrom="column">
                  <wp:posOffset>1386205</wp:posOffset>
                </wp:positionH>
                <wp:positionV relativeFrom="paragraph">
                  <wp:posOffset>1946910</wp:posOffset>
                </wp:positionV>
                <wp:extent cx="3171825"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3171825" cy="635"/>
                        </a:xfrm>
                        <a:prstGeom prst="rect">
                          <a:avLst/>
                        </a:prstGeom>
                        <a:solidFill>
                          <a:prstClr val="white"/>
                        </a:solidFill>
                        <a:ln>
                          <a:noFill/>
                        </a:ln>
                      </wps:spPr>
                      <wps:txbx>
                        <w:txbxContent>
                          <w:p w14:paraId="36ECC2B4" w14:textId="0BE1791F" w:rsidR="003D670E" w:rsidRPr="004F0C77" w:rsidRDefault="003D670E" w:rsidP="005821AA">
                            <w:pPr>
                              <w:pStyle w:val="Caption"/>
                              <w:jc w:val="center"/>
                              <w:rPr>
                                <w:sz w:val="24"/>
                                <w:szCs w:val="24"/>
                              </w:rPr>
                            </w:pPr>
                            <w:r>
                              <w:t xml:space="preserve">Figure </w:t>
                            </w:r>
                            <w:r>
                              <w:fldChar w:fldCharType="begin"/>
                            </w:r>
                            <w:r>
                              <w:instrText xml:space="preserve"> SEQ Figure \* ARABIC </w:instrText>
                            </w:r>
                            <w:r>
                              <w:fldChar w:fldCharType="separate"/>
                            </w:r>
                            <w:r w:rsidR="000610C7">
                              <w:rPr>
                                <w:noProof/>
                              </w:rPr>
                              <w:t>1</w:t>
                            </w:r>
                            <w:r>
                              <w:fldChar w:fldCharType="end"/>
                            </w:r>
                            <w:r>
                              <w:t xml:space="preserve"> 3D Systems Haptic Force Feedback Device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30311E3" id="_x0000_t202" coordsize="21600,21600" o:spt="202" path="m,l,21600r21600,l21600,xe">
                <v:stroke joinstyle="miter"/>
                <v:path gradientshapeok="t" o:connecttype="rect"/>
              </v:shapetype>
              <v:shape id="Text Box 3" o:spid="_x0000_s1026" type="#_x0000_t202" style="position:absolute;left:0;text-align:left;margin-left:109.15pt;margin-top:153.3pt;width:249.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" stroked="f">
                <v:textbox style="mso-fit-shape-to-text:t" inset="0,0,0,0">
                  <w:txbxContent>
                    <w:p w14:paraId="36ECC2B4" w14:textId="0BE1791F" w:rsidR="003D670E" w:rsidRPr="004F0C77" w:rsidRDefault="003D670E" w:rsidP="005821AA">
                      <w:pPr>
                        <w:pStyle w:val="Caption"/>
                        <w:jc w:val="center"/>
                        <w:rPr>
                          <w:sz w:val="24"/>
                          <w:szCs w:val="24"/>
                        </w:rPr>
                      </w:pPr>
                      <w:r>
                        <w:t xml:space="preserve">Figure </w:t>
                      </w:r>
                      <w:r>
                        <w:fldChar w:fldCharType="begin"/>
                      </w:r>
                      <w:r>
                        <w:instrText xml:space="preserve"> SEQ Figure \* ARABIC </w:instrText>
                      </w:r>
                      <w:r>
                        <w:fldChar w:fldCharType="separate"/>
                      </w:r>
                      <w:r w:rsidR="000610C7">
                        <w:rPr>
                          <w:noProof/>
                        </w:rPr>
                        <w:t>1</w:t>
                      </w:r>
                      <w:r>
                        <w:fldChar w:fldCharType="end"/>
                      </w:r>
                      <w:r>
                        <w:t xml:space="preserve"> 3D Systems Haptic Force Feedback Device</w:t>
                      </w:r>
                    </w:p>
                  </w:txbxContent>
                </v:textbox>
                <w10:wrap type="topAndBottom"/>
              </v:shape>
            </w:pict>
          </mc:Fallback>
        </mc:AlternateContent>
      </w:r>
      <w:r w:rsidR="003D670E">
        <w:rPr>
          <w:noProof/>
        </w:rPr>
        <w:drawing>
          <wp:anchor distT="0" distB="0" distL="114300" distR="114300" simplePos="0" relativeHeight="251658240" behindDoc="0" locked="0" layoutInCell="1" allowOverlap="1" wp14:anchorId="536AC236" wp14:editId="0A2776B7">
            <wp:simplePos x="0" y="0"/>
            <wp:positionH relativeFrom="margin">
              <wp:align>center</wp:align>
            </wp:positionH>
            <wp:positionV relativeFrom="paragraph">
              <wp:posOffset>213912</wp:posOffset>
            </wp:positionV>
            <wp:extent cx="3171841" cy="1676566"/>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642" t="3562" r="-546" b="28147"/>
                    <a:stretch/>
                  </pic:blipFill>
                  <pic:spPr bwMode="auto">
                    <a:xfrm>
                      <a:off x="0" y="0"/>
                      <a:ext cx="3171841" cy="1676566"/>
                    </a:xfrm>
                    <a:prstGeom prst="rect">
                      <a:avLst/>
                    </a:prstGeom>
                    <a:noFill/>
                    <a:ln>
                      <a:noFill/>
                    </a:ln>
                    <a:extLst>
                      <a:ext uri="{53640926-AAD7-44D8-BBD7-CCE9431645EC}">
                        <a14:shadowObscured xmlns:a14="http://schemas.microsoft.com/office/drawing/2010/main"/>
                      </a:ext>
                    </a:extLst>
                  </pic:spPr>
                </pic:pic>
              </a:graphicData>
            </a:graphic>
          </wp:anchor>
        </w:drawing>
      </w:r>
      <w:r w:rsidR="00E63D74">
        <w:t>well as a Virtual Reality (VR) headset</w:t>
      </w:r>
      <w:r w:rsidR="006565CD">
        <w:t xml:space="preserve">. Tracked data will come from both hands, the headset, and </w:t>
      </w:r>
      <w:r w:rsidR="000F7649">
        <w:t xml:space="preserve">scores on both a quiz and performance </w:t>
      </w:r>
      <w:r w:rsidR="006051B7">
        <w:t>metrics tallied during the simulation.</w:t>
      </w:r>
      <w:r w:rsidR="00D15B50">
        <w:t xml:space="preserve"> The program being used to make and develop the simulation is Unity.</w:t>
      </w:r>
      <w:r w:rsidR="00875A76">
        <w:t xml:space="preserve"> Unity provides a platform for physics, </w:t>
      </w:r>
      <w:proofErr w:type="spellStart"/>
      <w:r w:rsidR="00963CB8">
        <w:t>softbody</w:t>
      </w:r>
      <w:proofErr w:type="spellEnd"/>
      <w:r w:rsidR="00963CB8">
        <w:t xml:space="preserve"> simulation, 3D models, user input, and much more to create a higher fidelity </w:t>
      </w:r>
      <w:r w:rsidR="005526B3">
        <w:rPr>
          <w:noProof/>
        </w:rPr>
        <mc:AlternateContent>
          <mc:Choice Requires="wps">
            <w:drawing>
              <wp:anchor distT="0" distB="0" distL="114300" distR="114300" simplePos="0" relativeHeight="251663360" behindDoc="0" locked="0" layoutInCell="1" allowOverlap="1" wp14:anchorId="3EF43F22" wp14:editId="074D8037">
                <wp:simplePos x="0" y="0"/>
                <wp:positionH relativeFrom="column">
                  <wp:posOffset>1095375</wp:posOffset>
                </wp:positionH>
                <wp:positionV relativeFrom="paragraph">
                  <wp:posOffset>5582285</wp:posOffset>
                </wp:positionV>
                <wp:extent cx="374396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3743960" cy="635"/>
                        </a:xfrm>
                        <a:prstGeom prst="rect">
                          <a:avLst/>
                        </a:prstGeom>
                        <a:solidFill>
                          <a:prstClr val="white"/>
                        </a:solidFill>
                        <a:ln>
                          <a:noFill/>
                        </a:ln>
                      </wps:spPr>
                      <wps:txbx>
                        <w:txbxContent>
                          <w:p w14:paraId="1958AFBA" w14:textId="3D5014D8" w:rsidR="005526B3" w:rsidRPr="00B748CE" w:rsidRDefault="005526B3" w:rsidP="005821AA">
                            <w:pPr>
                              <w:pStyle w:val="Caption"/>
                              <w:jc w:val="center"/>
                              <w:rPr>
                                <w:sz w:val="24"/>
                                <w:szCs w:val="24"/>
                              </w:rPr>
                            </w:pPr>
                            <w:r>
                              <w:t xml:space="preserve">Figure </w:t>
                            </w:r>
                            <w:r>
                              <w:fldChar w:fldCharType="begin"/>
                            </w:r>
                            <w:r>
                              <w:instrText xml:space="preserve"> SEQ Figure \* ARABIC </w:instrText>
                            </w:r>
                            <w:r>
                              <w:fldChar w:fldCharType="separate"/>
                            </w:r>
                            <w:r w:rsidR="000610C7">
                              <w:rPr>
                                <w:noProof/>
                              </w:rPr>
                              <w:t>2</w:t>
                            </w:r>
                            <w:r>
                              <w:fldChar w:fldCharType="end"/>
                            </w:r>
                            <w:r>
                              <w:t xml:space="preserve"> Unity Scene showing </w:t>
                            </w:r>
                            <w:proofErr w:type="spellStart"/>
                            <w:r>
                              <w:t>VCoST</w:t>
                            </w:r>
                            <w:proofErr w:type="spellEnd"/>
                            <w:r>
                              <w:t xml:space="preserve">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F43F22" id="Text Box 5" o:spid="_x0000_s1027" type="#_x0000_t202" style="position:absolute;left:0;text-align:left;margin-left:86.25pt;margin-top:439.55pt;width:294.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" stroked="f">
                <v:textbox style="mso-fit-shape-to-text:t" inset="0,0,0,0">
                  <w:txbxContent>
                    <w:p w14:paraId="1958AFBA" w14:textId="3D5014D8" w:rsidR="005526B3" w:rsidRPr="00B748CE" w:rsidRDefault="005526B3" w:rsidP="005821AA">
                      <w:pPr>
                        <w:pStyle w:val="Caption"/>
                        <w:jc w:val="center"/>
                        <w:rPr>
                          <w:sz w:val="24"/>
                          <w:szCs w:val="24"/>
                        </w:rPr>
                      </w:pPr>
                      <w:r>
                        <w:t xml:space="preserve">Figure </w:t>
                      </w:r>
                      <w:r>
                        <w:fldChar w:fldCharType="begin"/>
                      </w:r>
                      <w:r>
                        <w:instrText xml:space="preserve"> SEQ Figure \* ARABIC </w:instrText>
                      </w:r>
                      <w:r>
                        <w:fldChar w:fldCharType="separate"/>
                      </w:r>
                      <w:r w:rsidR="000610C7">
                        <w:rPr>
                          <w:noProof/>
                        </w:rPr>
                        <w:t>2</w:t>
                      </w:r>
                      <w:r>
                        <w:fldChar w:fldCharType="end"/>
                      </w:r>
                      <w:r>
                        <w:t xml:space="preserve"> Unity Scene showing </w:t>
                      </w:r>
                      <w:proofErr w:type="spellStart"/>
                      <w:r>
                        <w:t>VCoST</w:t>
                      </w:r>
                      <w:proofErr w:type="spellEnd"/>
                      <w:r>
                        <w:t xml:space="preserve"> Simulation</w:t>
                      </w:r>
                    </w:p>
                  </w:txbxContent>
                </v:textbox>
                <w10:wrap type="topAndBottom"/>
              </v:shape>
            </w:pict>
          </mc:Fallback>
        </mc:AlternateContent>
      </w:r>
      <w:r w:rsidR="005526B3">
        <w:rPr>
          <w:noProof/>
        </w:rPr>
        <w:drawing>
          <wp:anchor distT="0" distB="0" distL="114300" distR="114300" simplePos="0" relativeHeight="251661312" behindDoc="0" locked="0" layoutInCell="1" allowOverlap="1" wp14:anchorId="7E841702" wp14:editId="78CA65A8">
            <wp:simplePos x="0" y="0"/>
            <wp:positionH relativeFrom="margin">
              <wp:align>center</wp:align>
            </wp:positionH>
            <wp:positionV relativeFrom="paragraph">
              <wp:posOffset>3498270</wp:posOffset>
            </wp:positionV>
            <wp:extent cx="3743960" cy="2026920"/>
            <wp:effectExtent l="0" t="0" r="889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43960" cy="2026920"/>
                    </a:xfrm>
                    <a:prstGeom prst="rect">
                      <a:avLst/>
                    </a:prstGeom>
                    <a:noFill/>
                    <a:ln>
                      <a:noFill/>
                    </a:ln>
                  </pic:spPr>
                </pic:pic>
              </a:graphicData>
            </a:graphic>
          </wp:anchor>
        </w:drawing>
      </w:r>
      <w:r w:rsidR="00963CB8">
        <w:t>simulation.</w:t>
      </w:r>
    </w:p>
    <w:p w14:paraId="4FE4BE19" w14:textId="64ED0949" w:rsidR="00521B09" w:rsidRDefault="00521B09" w:rsidP="00B13708">
      <w:pPr>
        <w:pStyle w:val="NoSpacing"/>
        <w:ind w:firstLine="720"/>
      </w:pPr>
      <w:r>
        <w:t>All data obtained from the trials come in a .csv file format. E</w:t>
      </w:r>
      <w:r w:rsidR="008B4347">
        <w:t>ach of the files has its own set of data that is tracked, therefore there is no standard .csv organizational format</w:t>
      </w:r>
      <w:r w:rsidR="00E21402">
        <w:t xml:space="preserve">. This means that the data’s format must be known beforehand and that each of the tabs of the program will only correspond to its specific </w:t>
      </w:r>
      <w:r w:rsidR="008A51B4">
        <w:t>data input.</w:t>
      </w:r>
      <w:r w:rsidR="004F3305">
        <w:t xml:space="preserve"> Some of the data needed to be “cleaned” since the haptic devices and headset would sometimes register an outlier that could not be </w:t>
      </w:r>
      <w:r w:rsidR="00A424E2">
        <w:t>possible,</w:t>
      </w:r>
      <w:r w:rsidR="004F3305">
        <w:t xml:space="preserve"> </w:t>
      </w:r>
      <w:r w:rsidR="004F3305">
        <w:lastRenderedPageBreak/>
        <w:t>whether it be</w:t>
      </w:r>
      <w:r w:rsidR="004465FC">
        <w:t xml:space="preserve"> exceeding the</w:t>
      </w:r>
      <w:r w:rsidR="004F3305">
        <w:t xml:space="preserve"> physical limitations of</w:t>
      </w:r>
      <w:r w:rsidR="004465FC">
        <w:t xml:space="preserve"> the</w:t>
      </w:r>
      <w:r w:rsidR="0042194F">
        <w:t xml:space="preserve"> range of motion of</w:t>
      </w:r>
      <w:r w:rsidR="004F3305">
        <w:t xml:space="preserve"> the haptic devices or </w:t>
      </w:r>
      <w:r w:rsidR="005656B4">
        <w:rPr>
          <w:noProof/>
        </w:rPr>
        <mc:AlternateContent>
          <mc:Choice Requires="wps">
            <w:drawing>
              <wp:anchor distT="0" distB="0" distL="114300" distR="114300" simplePos="0" relativeHeight="251666432" behindDoc="0" locked="0" layoutInCell="1" allowOverlap="1" wp14:anchorId="748A1354" wp14:editId="584EBD20">
                <wp:simplePos x="0" y="0"/>
                <wp:positionH relativeFrom="column">
                  <wp:posOffset>1570355</wp:posOffset>
                </wp:positionH>
                <wp:positionV relativeFrom="paragraph">
                  <wp:posOffset>3651885</wp:posOffset>
                </wp:positionV>
                <wp:extent cx="280289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802890" cy="635"/>
                        </a:xfrm>
                        <a:prstGeom prst="rect">
                          <a:avLst/>
                        </a:prstGeom>
                        <a:solidFill>
                          <a:prstClr val="white"/>
                        </a:solidFill>
                        <a:ln>
                          <a:noFill/>
                        </a:ln>
                      </wps:spPr>
                      <wps:txbx>
                        <w:txbxContent>
                          <w:p w14:paraId="47D089B2" w14:textId="5C196537" w:rsidR="005656B4" w:rsidRPr="0023487A" w:rsidRDefault="005656B4" w:rsidP="005821AA">
                            <w:pPr>
                              <w:pStyle w:val="Caption"/>
                              <w:jc w:val="center"/>
                              <w:rPr>
                                <w:sz w:val="24"/>
                                <w:szCs w:val="24"/>
                              </w:rPr>
                            </w:pPr>
                            <w:r>
                              <w:t xml:space="preserve">Figure </w:t>
                            </w:r>
                            <w:r>
                              <w:fldChar w:fldCharType="begin"/>
                            </w:r>
                            <w:r>
                              <w:instrText xml:space="preserve"> SEQ Figure \* ARABIC </w:instrText>
                            </w:r>
                            <w:r>
                              <w:fldChar w:fldCharType="separate"/>
                            </w:r>
                            <w:r w:rsidR="000610C7">
                              <w:rPr>
                                <w:noProof/>
                              </w:rPr>
                              <w:t>3</w:t>
                            </w:r>
                            <w:r>
                              <w:fldChar w:fldCharType="end"/>
                            </w:r>
                            <w:r>
                              <w:t xml:space="preserve"> Example Data from Simulation, used in shiny dashboard as input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8A1354" id="Text Box 7" o:spid="_x0000_s1028" type="#_x0000_t202" style="position:absolute;left:0;text-align:left;margin-left:123.65pt;margin-top:287.55pt;width:220.7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" stroked="f">
                <v:textbox style="mso-fit-shape-to-text:t" inset="0,0,0,0">
                  <w:txbxContent>
                    <w:p w14:paraId="47D089B2" w14:textId="5C196537" w:rsidR="005656B4" w:rsidRPr="0023487A" w:rsidRDefault="005656B4" w:rsidP="005821AA">
                      <w:pPr>
                        <w:pStyle w:val="Caption"/>
                        <w:jc w:val="center"/>
                        <w:rPr>
                          <w:sz w:val="24"/>
                          <w:szCs w:val="24"/>
                        </w:rPr>
                      </w:pPr>
                      <w:r>
                        <w:t xml:space="preserve">Figure </w:t>
                      </w:r>
                      <w:r>
                        <w:fldChar w:fldCharType="begin"/>
                      </w:r>
                      <w:r>
                        <w:instrText xml:space="preserve"> SEQ Figure \* ARABIC </w:instrText>
                      </w:r>
                      <w:r>
                        <w:fldChar w:fldCharType="separate"/>
                      </w:r>
                      <w:r w:rsidR="000610C7">
                        <w:rPr>
                          <w:noProof/>
                        </w:rPr>
                        <w:t>3</w:t>
                      </w:r>
                      <w:r>
                        <w:fldChar w:fldCharType="end"/>
                      </w:r>
                      <w:r>
                        <w:t xml:space="preserve"> Example Data from Simulation, used in shiny dashboard as input data</w:t>
                      </w:r>
                    </w:p>
                  </w:txbxContent>
                </v:textbox>
                <w10:wrap type="topAndBottom"/>
              </v:shape>
            </w:pict>
          </mc:Fallback>
        </mc:AlternateContent>
      </w:r>
      <w:r w:rsidR="005656B4" w:rsidRPr="005656B4">
        <w:drawing>
          <wp:anchor distT="0" distB="0" distL="114300" distR="114300" simplePos="0" relativeHeight="251664384" behindDoc="0" locked="0" layoutInCell="1" allowOverlap="1" wp14:anchorId="117B4BC1" wp14:editId="36B89A62">
            <wp:simplePos x="0" y="0"/>
            <wp:positionH relativeFrom="margin">
              <wp:align>center</wp:align>
            </wp:positionH>
            <wp:positionV relativeFrom="paragraph">
              <wp:posOffset>627546</wp:posOffset>
            </wp:positionV>
            <wp:extent cx="2802890" cy="2967355"/>
            <wp:effectExtent l="0" t="0" r="0" b="4445"/>
            <wp:wrapTopAndBottom/>
            <wp:docPr id="6" name="Picture 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2802890" cy="2967355"/>
                    </a:xfrm>
                    <a:prstGeom prst="rect">
                      <a:avLst/>
                    </a:prstGeom>
                  </pic:spPr>
                </pic:pic>
              </a:graphicData>
            </a:graphic>
          </wp:anchor>
        </w:drawing>
      </w:r>
      <w:r w:rsidR="004F3305">
        <w:t xml:space="preserve">the headset </w:t>
      </w:r>
      <w:r w:rsidR="00A424E2">
        <w:t>moving faster than humanly achievable.</w:t>
      </w:r>
      <w:r w:rsidR="005656B4" w:rsidRPr="005656B4">
        <w:rPr>
          <w:noProof/>
        </w:rPr>
        <w:t xml:space="preserve"> </w:t>
      </w:r>
    </w:p>
    <w:p w14:paraId="4FF86C04" w14:textId="77777777" w:rsidR="00BD2771" w:rsidRDefault="00BD2771" w:rsidP="00B13708">
      <w:pPr>
        <w:pStyle w:val="NoSpacing"/>
        <w:ind w:firstLine="720"/>
      </w:pPr>
    </w:p>
    <w:p w14:paraId="67C9F3BC" w14:textId="35A5519A" w:rsidR="00BD61C3" w:rsidRDefault="00BD61C3" w:rsidP="00BD61C3">
      <w:pPr>
        <w:pStyle w:val="Heading2"/>
      </w:pPr>
      <w:r>
        <w:t>Motivation</w:t>
      </w:r>
    </w:p>
    <w:p w14:paraId="351A2096" w14:textId="77777777" w:rsidR="00466DA0" w:rsidRDefault="006051B7" w:rsidP="00466DA0">
      <w:pPr>
        <w:pStyle w:val="NoSpacing"/>
        <w:ind w:firstLine="720"/>
      </w:pPr>
      <w:r>
        <w:t xml:space="preserve">The motivation for this project is to assist with analyzing data from trials to better inference results and </w:t>
      </w:r>
      <w:r w:rsidR="006C10A7">
        <w:t>draw</w:t>
      </w:r>
      <w:r>
        <w:t xml:space="preserve"> conclusions</w:t>
      </w:r>
      <w:r w:rsidR="006C10A7">
        <w:t xml:space="preserve"> from testing. I plan to use this program to help me identify trends </w:t>
      </w:r>
      <w:r w:rsidR="00C07928">
        <w:t>or problems that occur through testing the simulations with doctors at the helm.</w:t>
      </w:r>
    </w:p>
    <w:p w14:paraId="5A4C32A1" w14:textId="0854B7FD" w:rsidR="00BD61C3" w:rsidRDefault="00466DA0" w:rsidP="00466DA0">
      <w:pPr>
        <w:pStyle w:val="NoSpacing"/>
        <w:ind w:firstLine="720"/>
      </w:pPr>
      <w:r>
        <w:t xml:space="preserve">At the behest of Dr. </w:t>
      </w:r>
      <w:proofErr w:type="spellStart"/>
      <w:r>
        <w:t>Demirel</w:t>
      </w:r>
      <w:proofErr w:type="spellEnd"/>
      <w:r>
        <w:t>, I made a Shiny Dashboard to display information in a</w:t>
      </w:r>
      <w:r w:rsidR="00AC7450">
        <w:t xml:space="preserve"> pleasing manner that will allow for easy analysis and premade calculations. </w:t>
      </w:r>
      <w:r w:rsidR="000B4FB9">
        <w:t xml:space="preserve">The dashboard was chosen because it encompasses most of what we wanted in terms of information display. </w:t>
      </w:r>
      <w:r w:rsidR="0077530E">
        <w:t>The dashboard follows a format very close to that of HTML and has many premade packages to assist in development.</w:t>
      </w:r>
      <w:r w:rsidR="00CB0D34">
        <w:t xml:space="preserve"> It also </w:t>
      </w:r>
      <w:r w:rsidR="004A3E26">
        <w:t>can</w:t>
      </w:r>
      <w:r w:rsidR="008B22F9">
        <w:t xml:space="preserve"> accept .csv files and run reactive code</w:t>
      </w:r>
      <w:r w:rsidR="009368C8">
        <w:t xml:space="preserve"> to better show results</w:t>
      </w:r>
      <w:r w:rsidR="009967BF">
        <w:t xml:space="preserve"> and allow for different files to be loaded one after the other</w:t>
      </w:r>
      <w:r w:rsidR="009368C8">
        <w:t>.</w:t>
      </w:r>
    </w:p>
    <w:p w14:paraId="352312EB" w14:textId="77777777" w:rsidR="00BD2771" w:rsidRDefault="00BD2771" w:rsidP="00466DA0">
      <w:pPr>
        <w:pStyle w:val="NoSpacing"/>
        <w:ind w:firstLine="720"/>
      </w:pPr>
    </w:p>
    <w:p w14:paraId="3D23F9EB" w14:textId="18451A07" w:rsidR="002D6602" w:rsidRDefault="002D6602" w:rsidP="002D6602">
      <w:pPr>
        <w:pStyle w:val="Heading2"/>
      </w:pPr>
      <w:r>
        <w:lastRenderedPageBreak/>
        <w:t>Information Gathered</w:t>
      </w:r>
    </w:p>
    <w:p w14:paraId="2E042F79" w14:textId="7879E2C4" w:rsidR="002D6602" w:rsidRDefault="00F1599B" w:rsidP="002D6602">
      <w:pPr>
        <w:rPr>
          <w:color w:val="FF0000"/>
        </w:rPr>
      </w:pPr>
      <w:r>
        <w:rPr>
          <w:noProof/>
        </w:rPr>
        <mc:AlternateContent>
          <mc:Choice Requires="wps">
            <w:drawing>
              <wp:anchor distT="0" distB="0" distL="114300" distR="114300" simplePos="0" relativeHeight="251669504" behindDoc="0" locked="0" layoutInCell="1" allowOverlap="1" wp14:anchorId="009D3947" wp14:editId="52DFFCD1">
                <wp:simplePos x="0" y="0"/>
                <wp:positionH relativeFrom="column">
                  <wp:posOffset>529590</wp:posOffset>
                </wp:positionH>
                <wp:positionV relativeFrom="paragraph">
                  <wp:posOffset>4098925</wp:posOffset>
                </wp:positionV>
                <wp:extent cx="488442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4884420" cy="635"/>
                        </a:xfrm>
                        <a:prstGeom prst="rect">
                          <a:avLst/>
                        </a:prstGeom>
                        <a:solidFill>
                          <a:prstClr val="white"/>
                        </a:solidFill>
                        <a:ln>
                          <a:noFill/>
                        </a:ln>
                      </wps:spPr>
                      <wps:txbx>
                        <w:txbxContent>
                          <w:p w14:paraId="33298897" w14:textId="27A20B49" w:rsidR="00F1599B" w:rsidRPr="00E14956" w:rsidRDefault="00F1599B" w:rsidP="005821AA">
                            <w:pPr>
                              <w:pStyle w:val="Caption"/>
                              <w:jc w:val="center"/>
                              <w:rPr>
                                <w:color w:val="FF0000"/>
                                <w:sz w:val="24"/>
                                <w:szCs w:val="24"/>
                              </w:rPr>
                            </w:pPr>
                            <w:r>
                              <w:t xml:space="preserve">Figure </w:t>
                            </w:r>
                            <w:r>
                              <w:fldChar w:fldCharType="begin"/>
                            </w:r>
                            <w:r>
                              <w:instrText xml:space="preserve"> SEQ Figure \* ARABIC </w:instrText>
                            </w:r>
                            <w:r>
                              <w:fldChar w:fldCharType="separate"/>
                            </w:r>
                            <w:r w:rsidR="000610C7">
                              <w:rPr>
                                <w:noProof/>
                              </w:rPr>
                              <w:t>4</w:t>
                            </w:r>
                            <w:r>
                              <w:fldChar w:fldCharType="end"/>
                            </w:r>
                            <w:r>
                              <w:t xml:space="preserve"> Example of Trial Data Folder layout, outputted by the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9D3947" id="Text Box 9" o:spid="_x0000_s1029" type="#_x0000_t202" style="position:absolute;left:0;text-align:left;margin-left:41.7pt;margin-top:322.75pt;width:384.6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PjwGgIAAD8EAAAOAAAAZHJzL2Uyb0RvYy54bWysU8Fu2zAMvQ/YPwi6L07SrCi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" stroked="f">
                <v:textbox style="mso-fit-shape-to-text:t" inset="0,0,0,0">
                  <w:txbxContent>
                    <w:p w14:paraId="33298897" w14:textId="27A20B49" w:rsidR="00F1599B" w:rsidRPr="00E14956" w:rsidRDefault="00F1599B" w:rsidP="005821AA">
                      <w:pPr>
                        <w:pStyle w:val="Caption"/>
                        <w:jc w:val="center"/>
                        <w:rPr>
                          <w:color w:val="FF0000"/>
                          <w:sz w:val="24"/>
                          <w:szCs w:val="24"/>
                        </w:rPr>
                      </w:pPr>
                      <w:r>
                        <w:t xml:space="preserve">Figure </w:t>
                      </w:r>
                      <w:r>
                        <w:fldChar w:fldCharType="begin"/>
                      </w:r>
                      <w:r>
                        <w:instrText xml:space="preserve"> SEQ Figure \* ARABIC </w:instrText>
                      </w:r>
                      <w:r>
                        <w:fldChar w:fldCharType="separate"/>
                      </w:r>
                      <w:r w:rsidR="000610C7">
                        <w:rPr>
                          <w:noProof/>
                        </w:rPr>
                        <w:t>4</w:t>
                      </w:r>
                      <w:r>
                        <w:fldChar w:fldCharType="end"/>
                      </w:r>
                      <w:r>
                        <w:t xml:space="preserve"> Example of Trial Data Folder layout, outputted by the Simulation</w:t>
                      </w:r>
                    </w:p>
                  </w:txbxContent>
                </v:textbox>
                <w10:wrap type="topAndBottom"/>
              </v:shape>
            </w:pict>
          </mc:Fallback>
        </mc:AlternateContent>
      </w:r>
      <w:r w:rsidRPr="00F1599B">
        <w:rPr>
          <w:color w:val="FF0000"/>
        </w:rPr>
        <w:drawing>
          <wp:anchor distT="0" distB="0" distL="114300" distR="114300" simplePos="0" relativeHeight="251667456" behindDoc="0" locked="0" layoutInCell="1" allowOverlap="1" wp14:anchorId="3FAF4333" wp14:editId="0094F6B7">
            <wp:simplePos x="0" y="0"/>
            <wp:positionH relativeFrom="margin">
              <wp:align>center</wp:align>
            </wp:positionH>
            <wp:positionV relativeFrom="paragraph">
              <wp:posOffset>2098344</wp:posOffset>
            </wp:positionV>
            <wp:extent cx="4884420" cy="1943735"/>
            <wp:effectExtent l="0" t="0" r="0" b="0"/>
            <wp:wrapTopAndBottom/>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4884420" cy="1943735"/>
                    </a:xfrm>
                    <a:prstGeom prst="rect">
                      <a:avLst/>
                    </a:prstGeom>
                  </pic:spPr>
                </pic:pic>
              </a:graphicData>
            </a:graphic>
          </wp:anchor>
        </w:drawing>
      </w:r>
      <w:r w:rsidR="002D6602">
        <w:t xml:space="preserve">The .csv files </w:t>
      </w:r>
      <w:r w:rsidR="00D15B50">
        <w:t xml:space="preserve">come </w:t>
      </w:r>
      <w:r w:rsidR="006369C2">
        <w:t xml:space="preserve">from a function call </w:t>
      </w:r>
      <w:r w:rsidR="00E37A17">
        <w:t>in a</w:t>
      </w:r>
      <w:r w:rsidR="009179A8">
        <w:t xml:space="preserve"> script on an object in </w:t>
      </w:r>
      <w:r w:rsidR="00D15B50">
        <w:t>Unity</w:t>
      </w:r>
      <w:r w:rsidR="00875A76">
        <w:t>.</w:t>
      </w:r>
      <w:r w:rsidR="00BB3535">
        <w:t xml:space="preserve"> When triggered, the </w:t>
      </w:r>
      <w:proofErr w:type="spellStart"/>
      <w:r w:rsidR="00BB3535">
        <w:t>c#</w:t>
      </w:r>
      <w:proofErr w:type="spellEnd"/>
      <w:r w:rsidR="00BB3535">
        <w:t xml:space="preserve"> script will compile the information stored and then print it to a .csv file</w:t>
      </w:r>
      <w:r w:rsidR="00E37A17">
        <w:t xml:space="preserve">. Those .csv files are what I use </w:t>
      </w:r>
      <w:r w:rsidR="004D0262">
        <w:t>as input for my shiny dashboard. Each</w:t>
      </w:r>
      <w:r w:rsidR="00FC52B6">
        <w:t xml:space="preserve"> category of data</w:t>
      </w:r>
      <w:r w:rsidR="004D0262">
        <w:t xml:space="preserve"> has a separate tab on the sidebar </w:t>
      </w:r>
      <w:r w:rsidR="00FC52B6">
        <w:t xml:space="preserve">for quick navigation. </w:t>
      </w:r>
      <w:r w:rsidR="008F3F9B">
        <w:t>This separation is due to the differences between .csv files.</w:t>
      </w:r>
      <w:r w:rsidR="00841425">
        <w:t xml:space="preserve"> </w:t>
      </w:r>
      <w:r w:rsidR="002C6234">
        <w:t xml:space="preserve">Each </w:t>
      </w:r>
      <w:r w:rsidR="00140FB8">
        <w:t xml:space="preserve">part of the simulation is tracking something different, so there is little similarity between file </w:t>
      </w:r>
      <w:r w:rsidR="00327046">
        <w:t xml:space="preserve">organization. </w:t>
      </w:r>
    </w:p>
    <w:p w14:paraId="2F283077" w14:textId="054E0F7B" w:rsidR="00327046" w:rsidRDefault="00164928" w:rsidP="00164928">
      <w:pPr>
        <w:pStyle w:val="Heading1"/>
      </w:pPr>
      <w:r>
        <w:t>Problem and Methodology</w:t>
      </w:r>
    </w:p>
    <w:p w14:paraId="65688CF9" w14:textId="2F4BAC22" w:rsidR="00164928" w:rsidRDefault="00164928" w:rsidP="00164928">
      <w:pPr>
        <w:pStyle w:val="Heading2"/>
      </w:pPr>
      <w:r>
        <w:t>Problem</w:t>
      </w:r>
    </w:p>
    <w:p w14:paraId="1A7E2431" w14:textId="03C76E40" w:rsidR="00164928" w:rsidRDefault="00264177" w:rsidP="00164928">
      <w:r>
        <w:t xml:space="preserve">The problem to be solved with this project is quick data analysis from </w:t>
      </w:r>
      <w:r w:rsidR="001B6E51">
        <w:t>.csv files.</w:t>
      </w:r>
      <w:r w:rsidR="00CA6D0F">
        <w:t xml:space="preserve"> The study that will be done soon, it </w:t>
      </w:r>
      <w:r w:rsidR="00E51DEE">
        <w:t>is</w:t>
      </w:r>
      <w:r w:rsidR="00CA6D0F">
        <w:t xml:space="preserve"> supposed to happen before </w:t>
      </w:r>
      <w:r w:rsidR="00E51DEE">
        <w:t xml:space="preserve">Christmas but might be delayed till afterwards because of availability with the leadership of this grant, will give us </w:t>
      </w:r>
      <w:r w:rsidR="00D44266">
        <w:t>many different people’s trials with the simulation</w:t>
      </w:r>
      <w:r w:rsidR="00E51DEE">
        <w:t>.</w:t>
      </w:r>
      <w:r w:rsidR="00D44266">
        <w:t xml:space="preserve"> </w:t>
      </w:r>
    </w:p>
    <w:p w14:paraId="12D362F9" w14:textId="4EF4AB3D" w:rsidR="00D44266" w:rsidRDefault="00D44266" w:rsidP="00164928">
      <w:r>
        <w:t xml:space="preserve">The large amount of data is </w:t>
      </w:r>
      <w:r w:rsidR="00050624">
        <w:t>great but</w:t>
      </w:r>
      <w:r>
        <w:t xml:space="preserve"> parsing and dissecting through it is </w:t>
      </w:r>
      <w:r w:rsidR="00AC7053">
        <w:t xml:space="preserve">time consuming and monotonous. That is where the idea for this project was birthed. Instead of taking the files and making excel sheets, </w:t>
      </w:r>
      <w:r w:rsidR="00050624">
        <w:t xml:space="preserve">I could implement R and its shiny dashboard to streamline the process </w:t>
      </w:r>
      <w:r w:rsidR="00050624">
        <w:lastRenderedPageBreak/>
        <w:t xml:space="preserve">of analysis. </w:t>
      </w:r>
      <w:r w:rsidR="00770E36">
        <w:t>This data</w:t>
      </w:r>
      <w:r w:rsidR="0037344F">
        <w:t xml:space="preserve">, along with </w:t>
      </w:r>
      <w:r w:rsidR="00020C6A">
        <w:t>data from other simulations</w:t>
      </w:r>
      <w:r w:rsidR="007845D0">
        <w:t xml:space="preserve"> that I will assist in</w:t>
      </w:r>
      <w:r w:rsidR="00020C6A">
        <w:t>,</w:t>
      </w:r>
      <w:r w:rsidR="00770E36">
        <w:t xml:space="preserve"> </w:t>
      </w:r>
      <w:r w:rsidR="00D17CD9">
        <w:t xml:space="preserve">is intended to be used </w:t>
      </w:r>
      <w:r w:rsidR="0037344F">
        <w:t xml:space="preserve">in my thesis, </w:t>
      </w:r>
      <w:r w:rsidR="00020C6A">
        <w:t>so having it pre</w:t>
      </w:r>
      <w:r w:rsidR="00DF7C5C">
        <w:t>-analyzed is very helpful and efficient.</w:t>
      </w:r>
    </w:p>
    <w:p w14:paraId="43B4682E" w14:textId="56D19A48" w:rsidR="00BD2771" w:rsidRDefault="00BD2771" w:rsidP="00164928"/>
    <w:p w14:paraId="2BC63C51" w14:textId="5E34990B" w:rsidR="00BD2771" w:rsidRDefault="00BD2771" w:rsidP="00BD2771">
      <w:pPr>
        <w:pStyle w:val="Heading2"/>
      </w:pPr>
      <w:r>
        <w:t>Methodology</w:t>
      </w:r>
    </w:p>
    <w:p w14:paraId="6E2B18A6" w14:textId="39DD7ACF" w:rsidR="00BD2771" w:rsidRDefault="003F70D6" w:rsidP="00BD2771">
      <w:r>
        <w:rPr>
          <w:noProof/>
        </w:rPr>
        <mc:AlternateContent>
          <mc:Choice Requires="wps">
            <w:drawing>
              <wp:anchor distT="0" distB="0" distL="114300" distR="114300" simplePos="0" relativeHeight="251672576" behindDoc="0" locked="0" layoutInCell="1" allowOverlap="1" wp14:anchorId="541C4597" wp14:editId="0771529E">
                <wp:simplePos x="0" y="0"/>
                <wp:positionH relativeFrom="column">
                  <wp:posOffset>1571625</wp:posOffset>
                </wp:positionH>
                <wp:positionV relativeFrom="paragraph">
                  <wp:posOffset>3959225</wp:posOffset>
                </wp:positionV>
                <wp:extent cx="2790825"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2790825" cy="635"/>
                        </a:xfrm>
                        <a:prstGeom prst="rect">
                          <a:avLst/>
                        </a:prstGeom>
                        <a:solidFill>
                          <a:prstClr val="white"/>
                        </a:solidFill>
                        <a:ln>
                          <a:noFill/>
                        </a:ln>
                      </wps:spPr>
                      <wps:txbx>
                        <w:txbxContent>
                          <w:p w14:paraId="785CFDB1" w14:textId="6E1D1EFE" w:rsidR="003F70D6" w:rsidRPr="00BF7746" w:rsidRDefault="003F70D6" w:rsidP="005821AA">
                            <w:pPr>
                              <w:pStyle w:val="Caption"/>
                              <w:jc w:val="center"/>
                              <w:rPr>
                                <w:sz w:val="24"/>
                                <w:szCs w:val="24"/>
                              </w:rPr>
                            </w:pPr>
                            <w:r>
                              <w:t xml:space="preserve">Figure </w:t>
                            </w:r>
                            <w:r>
                              <w:fldChar w:fldCharType="begin"/>
                            </w:r>
                            <w:r>
                              <w:instrText xml:space="preserve"> SEQ Figure \* ARABIC </w:instrText>
                            </w:r>
                            <w:r>
                              <w:fldChar w:fldCharType="separate"/>
                            </w:r>
                            <w:r w:rsidR="000610C7">
                              <w:rPr>
                                <w:noProof/>
                              </w:rPr>
                              <w:t>5</w:t>
                            </w:r>
                            <w:r>
                              <w:fldChar w:fldCharType="end"/>
                            </w:r>
                            <w:r>
                              <w:t xml:space="preserve"> Libraries used for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1C4597" id="Text Box 11" o:spid="_x0000_s1030" type="#_x0000_t202" style="position:absolute;left:0;text-align:left;margin-left:123.75pt;margin-top:311.75pt;width:219.7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" stroked="f">
                <v:textbox style="mso-fit-shape-to-text:t" inset="0,0,0,0">
                  <w:txbxContent>
                    <w:p w14:paraId="785CFDB1" w14:textId="6E1D1EFE" w:rsidR="003F70D6" w:rsidRPr="00BF7746" w:rsidRDefault="003F70D6" w:rsidP="005821AA">
                      <w:pPr>
                        <w:pStyle w:val="Caption"/>
                        <w:jc w:val="center"/>
                        <w:rPr>
                          <w:sz w:val="24"/>
                          <w:szCs w:val="24"/>
                        </w:rPr>
                      </w:pPr>
                      <w:r>
                        <w:t xml:space="preserve">Figure </w:t>
                      </w:r>
                      <w:r>
                        <w:fldChar w:fldCharType="begin"/>
                      </w:r>
                      <w:r>
                        <w:instrText xml:space="preserve"> SEQ Figure \* ARABIC </w:instrText>
                      </w:r>
                      <w:r>
                        <w:fldChar w:fldCharType="separate"/>
                      </w:r>
                      <w:r w:rsidR="000610C7">
                        <w:rPr>
                          <w:noProof/>
                        </w:rPr>
                        <w:t>5</w:t>
                      </w:r>
                      <w:r>
                        <w:fldChar w:fldCharType="end"/>
                      </w:r>
                      <w:r>
                        <w:t xml:space="preserve"> Libraries used for project</w:t>
                      </w:r>
                    </w:p>
                  </w:txbxContent>
                </v:textbox>
                <w10:wrap type="topAndBottom"/>
              </v:shape>
            </w:pict>
          </mc:Fallback>
        </mc:AlternateContent>
      </w:r>
      <w:r w:rsidRPr="003F70D6">
        <w:drawing>
          <wp:anchor distT="0" distB="0" distL="114300" distR="114300" simplePos="0" relativeHeight="251670528" behindDoc="0" locked="0" layoutInCell="1" allowOverlap="1" wp14:anchorId="4808A58C" wp14:editId="098FB426">
            <wp:simplePos x="0" y="0"/>
            <wp:positionH relativeFrom="margin">
              <wp:align>center</wp:align>
            </wp:positionH>
            <wp:positionV relativeFrom="paragraph">
              <wp:posOffset>1759226</wp:posOffset>
            </wp:positionV>
            <wp:extent cx="2790825" cy="2143125"/>
            <wp:effectExtent l="0" t="0" r="9525" b="9525"/>
            <wp:wrapTopAndBottom/>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790825" cy="2143125"/>
                    </a:xfrm>
                    <a:prstGeom prst="rect">
                      <a:avLst/>
                    </a:prstGeom>
                  </pic:spPr>
                </pic:pic>
              </a:graphicData>
            </a:graphic>
          </wp:anchor>
        </w:drawing>
      </w:r>
      <w:r w:rsidR="00477F50">
        <w:t xml:space="preserve">To create this project, </w:t>
      </w:r>
      <w:r w:rsidR="007F66DD">
        <w:t xml:space="preserve">first the shiny dashboard must be made. </w:t>
      </w:r>
      <w:r w:rsidR="00C818D3">
        <w:t>This is a relatively simple process that is well documented</w:t>
      </w:r>
      <w:r w:rsidR="00594BDB">
        <w:t xml:space="preserve"> through many resources, including those provided in the class’s canvas page.</w:t>
      </w:r>
      <w:r w:rsidR="00BF1675">
        <w:t xml:space="preserve"> To best utilize the shiny </w:t>
      </w:r>
      <w:r w:rsidR="00760A4F">
        <w:t xml:space="preserve">and its </w:t>
      </w:r>
      <w:r w:rsidR="00BF1675">
        <w:t xml:space="preserve">dashboard, I also installed some packages to </w:t>
      </w:r>
      <w:r w:rsidR="0087743D">
        <w:t xml:space="preserve">elevate the base structures and formats. These packages include </w:t>
      </w:r>
      <w:r w:rsidR="005E44E8">
        <w:t>‘ggplot2’, ‘</w:t>
      </w:r>
      <w:proofErr w:type="spellStart"/>
      <w:r w:rsidR="005E44E8">
        <w:t>plotly</w:t>
      </w:r>
      <w:proofErr w:type="spellEnd"/>
      <w:r w:rsidR="005E44E8">
        <w:t>’, and ‘DT</w:t>
      </w:r>
      <w:r w:rsidR="00760A4F">
        <w:t xml:space="preserve">’. </w:t>
      </w:r>
      <w:r w:rsidR="006E1321">
        <w:t>The dashboard is comprised of the ‘</w:t>
      </w:r>
      <w:proofErr w:type="spellStart"/>
      <w:r w:rsidR="006E1321">
        <w:t>ui</w:t>
      </w:r>
      <w:proofErr w:type="spellEnd"/>
      <w:r w:rsidR="006E1321">
        <w:t>’ and ‘server’ sections.</w:t>
      </w:r>
    </w:p>
    <w:p w14:paraId="2A8A8870" w14:textId="5F869F57" w:rsidR="00A74DB5" w:rsidRDefault="00D71701" w:rsidP="00A74DB5">
      <w:r>
        <w:t>The ‘</w:t>
      </w:r>
      <w:proofErr w:type="spellStart"/>
      <w:r>
        <w:t>ui</w:t>
      </w:r>
      <w:proofErr w:type="spellEnd"/>
      <w:r>
        <w:t xml:space="preserve">’ section handles the visual format of the dashboard. </w:t>
      </w:r>
      <w:r w:rsidR="00A334CD">
        <w:t xml:space="preserve">It offers many prebuilt </w:t>
      </w:r>
      <w:r w:rsidR="006E1321">
        <w:t>structures</w:t>
      </w:r>
      <w:r w:rsidR="00A334CD">
        <w:t xml:space="preserve"> to model the dashboard with and has plenty of packages that </w:t>
      </w:r>
      <w:r w:rsidR="00291EDF">
        <w:t>complement</w:t>
      </w:r>
      <w:r w:rsidR="006E1321">
        <w:t xml:space="preserve"> the built-in formats.</w:t>
      </w:r>
      <w:r w:rsidR="009C316B">
        <w:t xml:space="preserve"> I used the ‘</w:t>
      </w:r>
      <w:proofErr w:type="spellStart"/>
      <w:r w:rsidR="009C316B">
        <w:t>ui</w:t>
      </w:r>
      <w:proofErr w:type="spellEnd"/>
      <w:r w:rsidR="009C316B">
        <w:t xml:space="preserve">’ to </w:t>
      </w:r>
      <w:proofErr w:type="spellStart"/>
      <w:r w:rsidR="00BF7E98">
        <w:t>layout</w:t>
      </w:r>
      <w:proofErr w:type="spellEnd"/>
      <w:r w:rsidR="00BF7E98">
        <w:t xml:space="preserve"> every aspect of the user’s interaction, from </w:t>
      </w:r>
      <w:r w:rsidR="00291EDF">
        <w:t>inputting</w:t>
      </w:r>
      <w:r w:rsidR="00BF7E98">
        <w:t xml:space="preserve"> a .csv file to </w:t>
      </w:r>
      <w:r w:rsidR="00291EDF">
        <w:t>navigating through the entire file inside of the dashboard.</w:t>
      </w:r>
      <w:r w:rsidR="00C66DB4">
        <w:t xml:space="preserve"> My ‘</w:t>
      </w:r>
      <w:proofErr w:type="spellStart"/>
      <w:r w:rsidR="00C66DB4">
        <w:t>ui</w:t>
      </w:r>
      <w:proofErr w:type="spellEnd"/>
      <w:r w:rsidR="00C66DB4">
        <w:t xml:space="preserve">’ </w:t>
      </w:r>
      <w:r w:rsidR="002F6FF6">
        <w:t>is separated into ‘</w:t>
      </w:r>
      <w:proofErr w:type="spellStart"/>
      <w:r w:rsidR="002F6FF6">
        <w:t>tabitems</w:t>
      </w:r>
      <w:proofErr w:type="spellEnd"/>
      <w:r w:rsidR="002F6FF6">
        <w:t xml:space="preserve">’ to </w:t>
      </w:r>
      <w:r w:rsidR="00DC7DDC">
        <w:t>distinguish each uploaded file</w:t>
      </w:r>
      <w:r w:rsidR="00621472">
        <w:t xml:space="preserve"> and its corresponding analysis parts. </w:t>
      </w:r>
      <w:r w:rsidR="00B72C06">
        <w:t>All of these ‘</w:t>
      </w:r>
      <w:proofErr w:type="spellStart"/>
      <w:r w:rsidR="00B72C06">
        <w:t>tabitems</w:t>
      </w:r>
      <w:proofErr w:type="spellEnd"/>
      <w:r w:rsidR="00B72C06">
        <w:t xml:space="preserve">’ are </w:t>
      </w:r>
      <w:r w:rsidR="00AF1A4E">
        <w:t>listed in the ‘</w:t>
      </w:r>
      <w:proofErr w:type="spellStart"/>
      <w:r w:rsidR="00AF1A4E">
        <w:t>sidebarmenu</w:t>
      </w:r>
      <w:proofErr w:type="spellEnd"/>
      <w:r w:rsidR="00AF1A4E">
        <w:t>’</w:t>
      </w:r>
      <w:r w:rsidR="00D55EC7">
        <w:t>,</w:t>
      </w:r>
      <w:r w:rsidR="00A64F30">
        <w:t xml:space="preserve"> that is a part of the </w:t>
      </w:r>
      <w:r w:rsidR="00D55EC7">
        <w:t>dashboard’s sidebar,</w:t>
      </w:r>
      <w:r w:rsidR="00AF1A4E">
        <w:t xml:space="preserve"> and labelled accordingly.</w:t>
      </w:r>
      <w:r w:rsidR="00AF1387">
        <w:t xml:space="preserve"> Each ‘</w:t>
      </w:r>
      <w:proofErr w:type="spellStart"/>
      <w:r w:rsidR="00AF1387">
        <w:t>tabitem</w:t>
      </w:r>
      <w:proofErr w:type="spellEnd"/>
      <w:r w:rsidR="00AF1387">
        <w:t>’ is organized in a similar manner.</w:t>
      </w:r>
      <w:r w:rsidR="00084AB3" w:rsidRPr="00084AB3">
        <w:rPr>
          <w:noProof/>
        </w:rPr>
        <w:t xml:space="preserve"> </w:t>
      </w:r>
      <w:r w:rsidR="00AF1387">
        <w:t xml:space="preserve"> The objects/items that I want inside of </w:t>
      </w:r>
      <w:r w:rsidR="001A09BB">
        <w:t xml:space="preserve">each tab </w:t>
      </w:r>
      <w:r w:rsidR="001A09BB">
        <w:lastRenderedPageBreak/>
        <w:t>are within a ‘</w:t>
      </w:r>
      <w:proofErr w:type="spellStart"/>
      <w:r w:rsidR="001A09BB">
        <w:t>fluidRow</w:t>
      </w:r>
      <w:proofErr w:type="spellEnd"/>
      <w:r w:rsidR="001A09BB">
        <w:t xml:space="preserve">’, a formatting tool that automatically formats </w:t>
      </w:r>
      <w:r w:rsidR="00D17BEE">
        <w:t xml:space="preserve">objects/items into a row with and width of 12 screen-units. To make each object/item more </w:t>
      </w:r>
      <w:r w:rsidR="00B55F09">
        <w:t xml:space="preserve">identifiable, I placed them into their own respective ‘box’. This formatting tool allows for </w:t>
      </w:r>
      <w:r w:rsidR="00D90DD6">
        <w:t xml:space="preserve">details such as a title, background, collapsibility, </w:t>
      </w:r>
      <w:r w:rsidR="002653A5">
        <w:t>and desired width.</w:t>
      </w:r>
      <w:r w:rsidR="00391E95">
        <w:t xml:space="preserve"> Each of the objects/items that I want to be </w:t>
      </w:r>
      <w:r w:rsidR="00084AB3">
        <w:rPr>
          <w:noProof/>
        </w:rPr>
        <mc:AlternateContent>
          <mc:Choice Requires="wps">
            <w:drawing>
              <wp:anchor distT="0" distB="0" distL="114300" distR="114300" simplePos="0" relativeHeight="251675648" behindDoc="0" locked="0" layoutInCell="1" allowOverlap="1" wp14:anchorId="7F389F56" wp14:editId="41025B3E">
                <wp:simplePos x="0" y="0"/>
                <wp:positionH relativeFrom="column">
                  <wp:posOffset>0</wp:posOffset>
                </wp:positionH>
                <wp:positionV relativeFrom="paragraph">
                  <wp:posOffset>3256915</wp:posOffset>
                </wp:positionV>
                <wp:extent cx="594360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B2DD3BB" w14:textId="45B4BF6F" w:rsidR="00084AB3" w:rsidRPr="008928BB" w:rsidRDefault="00084AB3" w:rsidP="005821AA">
                            <w:pPr>
                              <w:pStyle w:val="Caption"/>
                              <w:jc w:val="center"/>
                              <w:rPr>
                                <w:sz w:val="24"/>
                                <w:szCs w:val="24"/>
                              </w:rPr>
                            </w:pPr>
                            <w:r>
                              <w:t xml:space="preserve">Figure </w:t>
                            </w:r>
                            <w:r>
                              <w:fldChar w:fldCharType="begin"/>
                            </w:r>
                            <w:r>
                              <w:instrText xml:space="preserve"> SEQ Figure \* ARABIC </w:instrText>
                            </w:r>
                            <w:r>
                              <w:fldChar w:fldCharType="separate"/>
                            </w:r>
                            <w:r w:rsidR="000610C7">
                              <w:rPr>
                                <w:noProof/>
                              </w:rPr>
                              <w:t>6</w:t>
                            </w:r>
                            <w:r>
                              <w:fldChar w:fldCharType="end"/>
                            </w:r>
                            <w:r>
                              <w:t xml:space="preserve"> Beginning '</w:t>
                            </w:r>
                            <w:proofErr w:type="spellStart"/>
                            <w:r>
                              <w:t>ui</w:t>
                            </w:r>
                            <w:proofErr w:type="spellEnd"/>
                            <w:r>
                              <w:t>' code showing each menu item in the sidebar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389F56" id="Text Box 13" o:spid="_x0000_s1031" type="#_x0000_t202" style="position:absolute;left:0;text-align:left;margin-left:0;margin-top:256.45pt;width:468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b2S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" stroked="f">
                <v:textbox style="mso-fit-shape-to-text:t" inset="0,0,0,0">
                  <w:txbxContent>
                    <w:p w14:paraId="7B2DD3BB" w14:textId="45B4BF6F" w:rsidR="00084AB3" w:rsidRPr="008928BB" w:rsidRDefault="00084AB3" w:rsidP="005821AA">
                      <w:pPr>
                        <w:pStyle w:val="Caption"/>
                        <w:jc w:val="center"/>
                        <w:rPr>
                          <w:sz w:val="24"/>
                          <w:szCs w:val="24"/>
                        </w:rPr>
                      </w:pPr>
                      <w:r>
                        <w:t xml:space="preserve">Figure </w:t>
                      </w:r>
                      <w:r>
                        <w:fldChar w:fldCharType="begin"/>
                      </w:r>
                      <w:r>
                        <w:instrText xml:space="preserve"> SEQ Figure \* ARABIC </w:instrText>
                      </w:r>
                      <w:r>
                        <w:fldChar w:fldCharType="separate"/>
                      </w:r>
                      <w:r w:rsidR="000610C7">
                        <w:rPr>
                          <w:noProof/>
                        </w:rPr>
                        <w:t>6</w:t>
                      </w:r>
                      <w:r>
                        <w:fldChar w:fldCharType="end"/>
                      </w:r>
                      <w:r>
                        <w:t xml:space="preserve"> Beginning '</w:t>
                      </w:r>
                      <w:proofErr w:type="spellStart"/>
                      <w:r>
                        <w:t>ui</w:t>
                      </w:r>
                      <w:proofErr w:type="spellEnd"/>
                      <w:r>
                        <w:t>' code showing each menu item in the sidebar</w:t>
                      </w:r>
                    </w:p>
                  </w:txbxContent>
                </v:textbox>
                <w10:wrap type="topAndBottom"/>
              </v:shape>
            </w:pict>
          </mc:Fallback>
        </mc:AlternateContent>
      </w:r>
      <w:r w:rsidR="00084AB3" w:rsidRPr="00084AB3">
        <w:drawing>
          <wp:anchor distT="0" distB="0" distL="114300" distR="114300" simplePos="0" relativeHeight="251673600" behindDoc="0" locked="0" layoutInCell="1" allowOverlap="1" wp14:anchorId="1F4875B8" wp14:editId="52C2B8C3">
            <wp:simplePos x="0" y="0"/>
            <wp:positionH relativeFrom="margin">
              <wp:align>right</wp:align>
            </wp:positionH>
            <wp:positionV relativeFrom="paragraph">
              <wp:posOffset>1689514</wp:posOffset>
            </wp:positionV>
            <wp:extent cx="5943600" cy="1510665"/>
            <wp:effectExtent l="0" t="0" r="0" b="0"/>
            <wp:wrapTopAndBottom/>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510665"/>
                    </a:xfrm>
                    <a:prstGeom prst="rect">
                      <a:avLst/>
                    </a:prstGeom>
                  </pic:spPr>
                </pic:pic>
              </a:graphicData>
            </a:graphic>
            <wp14:sizeRelH relativeFrom="margin">
              <wp14:pctWidth>0</wp14:pctWidth>
            </wp14:sizeRelH>
            <wp14:sizeRelV relativeFrom="margin">
              <wp14:pctHeight>0</wp14:pctHeight>
            </wp14:sizeRelV>
          </wp:anchor>
        </w:drawing>
      </w:r>
      <w:r w:rsidR="00391E95">
        <w:t xml:space="preserve">displayed to the user needs a unique </w:t>
      </w:r>
      <w:r w:rsidR="00453443">
        <w:t>name to be identified in the ‘server’ section. These names will all be</w:t>
      </w:r>
      <w:r w:rsidR="00953221">
        <w:t xml:space="preserve"> strings, read as characters and words, and </w:t>
      </w:r>
      <w:r w:rsidR="00A74DB5">
        <w:t>be used for tying the ‘server’</w:t>
      </w:r>
      <w:r w:rsidR="00B742C6">
        <w:t xml:space="preserve"> code portions to the output to the user.</w:t>
      </w:r>
    </w:p>
    <w:p w14:paraId="61FB5164" w14:textId="160A266B" w:rsidR="00C25EF8" w:rsidRDefault="002E631F" w:rsidP="00BD2771">
      <w:r>
        <w:rPr>
          <w:noProof/>
        </w:rPr>
        <mc:AlternateContent>
          <mc:Choice Requires="wps">
            <w:drawing>
              <wp:anchor distT="0" distB="0" distL="114300" distR="114300" simplePos="0" relativeHeight="251678720" behindDoc="0" locked="0" layoutInCell="1" allowOverlap="1" wp14:anchorId="1E708C5F" wp14:editId="4475C752">
                <wp:simplePos x="0" y="0"/>
                <wp:positionH relativeFrom="column">
                  <wp:posOffset>1247775</wp:posOffset>
                </wp:positionH>
                <wp:positionV relativeFrom="paragraph">
                  <wp:posOffset>2192020</wp:posOffset>
                </wp:positionV>
                <wp:extent cx="344805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3448050" cy="635"/>
                        </a:xfrm>
                        <a:prstGeom prst="rect">
                          <a:avLst/>
                        </a:prstGeom>
                        <a:solidFill>
                          <a:prstClr val="white"/>
                        </a:solidFill>
                        <a:ln>
                          <a:noFill/>
                        </a:ln>
                      </wps:spPr>
                      <wps:txbx>
                        <w:txbxContent>
                          <w:p w14:paraId="77AB5C48" w14:textId="515621B5" w:rsidR="002E631F" w:rsidRPr="006F2A3F" w:rsidRDefault="002E631F" w:rsidP="005821AA">
                            <w:pPr>
                              <w:pStyle w:val="Caption"/>
                              <w:jc w:val="center"/>
                              <w:rPr>
                                <w:sz w:val="24"/>
                                <w:szCs w:val="24"/>
                              </w:rPr>
                            </w:pPr>
                            <w:r>
                              <w:t xml:space="preserve">Figure </w:t>
                            </w:r>
                            <w:r>
                              <w:fldChar w:fldCharType="begin"/>
                            </w:r>
                            <w:r>
                              <w:instrText xml:space="preserve"> SEQ Figure \* ARABIC </w:instrText>
                            </w:r>
                            <w:r>
                              <w:fldChar w:fldCharType="separate"/>
                            </w:r>
                            <w:r w:rsidR="000610C7">
                              <w:rPr>
                                <w:noProof/>
                              </w:rPr>
                              <w:t>7</w:t>
                            </w:r>
                            <w:r>
                              <w:fldChar w:fldCharType="end"/>
                            </w:r>
                            <w:r>
                              <w:t xml:space="preserve"> Code for Server input/output parameters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708C5F" id="Text Box 15" o:spid="_x0000_s1032" type="#_x0000_t202" style="position:absolute;left:0;text-align:left;margin-left:98.25pt;margin-top:172.6pt;width:271.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" stroked="f">
                <v:textbox style="mso-fit-shape-to-text:t" inset="0,0,0,0">
                  <w:txbxContent>
                    <w:p w14:paraId="77AB5C48" w14:textId="515621B5" w:rsidR="002E631F" w:rsidRPr="006F2A3F" w:rsidRDefault="002E631F" w:rsidP="005821AA">
                      <w:pPr>
                        <w:pStyle w:val="Caption"/>
                        <w:jc w:val="center"/>
                        <w:rPr>
                          <w:sz w:val="24"/>
                          <w:szCs w:val="24"/>
                        </w:rPr>
                      </w:pPr>
                      <w:r>
                        <w:t xml:space="preserve">Figure </w:t>
                      </w:r>
                      <w:r>
                        <w:fldChar w:fldCharType="begin"/>
                      </w:r>
                      <w:r>
                        <w:instrText xml:space="preserve"> SEQ Figure \* ARABIC </w:instrText>
                      </w:r>
                      <w:r>
                        <w:fldChar w:fldCharType="separate"/>
                      </w:r>
                      <w:r w:rsidR="000610C7">
                        <w:rPr>
                          <w:noProof/>
                        </w:rPr>
                        <w:t>7</w:t>
                      </w:r>
                      <w:r>
                        <w:fldChar w:fldCharType="end"/>
                      </w:r>
                      <w:r>
                        <w:t xml:space="preserve"> Code for Server input/output parameters</w:t>
                      </w:r>
                    </w:p>
                  </w:txbxContent>
                </v:textbox>
                <w10:wrap type="topAndBottom"/>
              </v:shape>
            </w:pict>
          </mc:Fallback>
        </mc:AlternateContent>
      </w:r>
      <w:r w:rsidRPr="002E631F">
        <w:drawing>
          <wp:anchor distT="0" distB="0" distL="114300" distR="114300" simplePos="0" relativeHeight="251676672" behindDoc="0" locked="0" layoutInCell="1" allowOverlap="1" wp14:anchorId="1015E9F1" wp14:editId="1AEE7A4A">
            <wp:simplePos x="0" y="0"/>
            <wp:positionH relativeFrom="margin">
              <wp:align>center</wp:align>
            </wp:positionH>
            <wp:positionV relativeFrom="paragraph">
              <wp:posOffset>1677836</wp:posOffset>
            </wp:positionV>
            <wp:extent cx="3448050" cy="4572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448050" cy="457200"/>
                    </a:xfrm>
                    <a:prstGeom prst="rect">
                      <a:avLst/>
                    </a:prstGeom>
                  </pic:spPr>
                </pic:pic>
              </a:graphicData>
            </a:graphic>
          </wp:anchor>
        </w:drawing>
      </w:r>
      <w:r w:rsidR="00E44041">
        <w:t>The ’server</w:t>
      </w:r>
      <w:r w:rsidR="00391E95">
        <w:t>’ section</w:t>
      </w:r>
      <w:r w:rsidR="00E44041">
        <w:t xml:space="preserve"> handles any </w:t>
      </w:r>
      <w:r w:rsidR="00577CF9">
        <w:t>code parts that need either and input or display to the output.</w:t>
      </w:r>
      <w:r w:rsidR="00391E95">
        <w:t xml:space="preserve"> </w:t>
      </w:r>
      <w:r w:rsidR="00201684">
        <w:t>This section has the parameters ‘input’ and ‘output’ to ease development</w:t>
      </w:r>
      <w:r w:rsidR="00FB44E9">
        <w:t>. The input parameter is for anything that is inputted into the dashboard, whether that be a .csv file</w:t>
      </w:r>
      <w:r w:rsidR="00AA4A90">
        <w:t xml:space="preserve">, a slider, a text box, an interactive graph, etc. The output parameter is for what </w:t>
      </w:r>
      <w:r w:rsidR="009D30A4">
        <w:t>can be passed into the ‘</w:t>
      </w:r>
      <w:proofErr w:type="spellStart"/>
      <w:r w:rsidR="009D30A4">
        <w:t>ui</w:t>
      </w:r>
      <w:proofErr w:type="spellEnd"/>
      <w:r w:rsidR="009D30A4">
        <w:t>’ section for the user to see</w:t>
      </w:r>
      <w:r w:rsidR="00407215">
        <w:t>.</w:t>
      </w:r>
      <w:r w:rsidR="004B5B7A">
        <w:t xml:space="preserve"> </w:t>
      </w:r>
    </w:p>
    <w:p w14:paraId="305EC568" w14:textId="0994F68F" w:rsidR="00E44041" w:rsidRDefault="004B5B7A" w:rsidP="00BD2771">
      <w:r>
        <w:t xml:space="preserve">My method of using the </w:t>
      </w:r>
      <w:r w:rsidR="003D1F0D">
        <w:t xml:space="preserve">input parameter is with uploading a csv </w:t>
      </w:r>
      <w:proofErr w:type="gramStart"/>
      <w:r w:rsidR="003D1F0D">
        <w:t>file</w:t>
      </w:r>
      <w:r w:rsidR="00C25EF8">
        <w:t>[</w:t>
      </w:r>
      <w:proofErr w:type="gramEnd"/>
      <w:r w:rsidR="00C25EF8">
        <w:t>]</w:t>
      </w:r>
      <w:r w:rsidR="00CB0C8C">
        <w:t xml:space="preserve">. </w:t>
      </w:r>
      <w:r w:rsidR="00B361E4">
        <w:t xml:space="preserve">Since the dashboard is somewhat real-time, the </w:t>
      </w:r>
      <w:r w:rsidR="006077D0">
        <w:t>functions that will be interacting with the user need to be ‘reactive’</w:t>
      </w:r>
      <w:r w:rsidR="00D224C8">
        <w:t>. This is a function that wraps around anything I wanted my code to do and makes it reactive to the user’s inputs and actions.</w:t>
      </w:r>
      <w:r w:rsidR="004D5618">
        <w:t xml:space="preserve"> </w:t>
      </w:r>
      <w:r w:rsidR="00263832">
        <w:t xml:space="preserve">The ‘reactive’ function is also widely incorporated into </w:t>
      </w:r>
      <w:r w:rsidR="00263832">
        <w:lastRenderedPageBreak/>
        <w:t xml:space="preserve">other packages that have </w:t>
      </w:r>
      <w:r w:rsidR="00081F9F">
        <w:t>data structures separate to base R and shiny dashboard.</w:t>
      </w:r>
      <w:r w:rsidR="007614CE">
        <w:t xml:space="preserve"> </w:t>
      </w:r>
      <w:r w:rsidR="00250F12">
        <w:t>Often</w:t>
      </w:r>
      <w:r w:rsidR="007614CE">
        <w:t xml:space="preserve">, </w:t>
      </w:r>
      <w:r w:rsidR="000700C2">
        <w:t xml:space="preserve">this </w:t>
      </w:r>
      <w:r w:rsidR="00C812D0">
        <w:rPr>
          <w:noProof/>
        </w:rPr>
        <mc:AlternateContent>
          <mc:Choice Requires="wps">
            <w:drawing>
              <wp:anchor distT="0" distB="0" distL="114300" distR="114300" simplePos="0" relativeHeight="251681792" behindDoc="0" locked="0" layoutInCell="1" allowOverlap="1" wp14:anchorId="54ADC6FC" wp14:editId="7664E836">
                <wp:simplePos x="0" y="0"/>
                <wp:positionH relativeFrom="column">
                  <wp:posOffset>152400</wp:posOffset>
                </wp:positionH>
                <wp:positionV relativeFrom="paragraph">
                  <wp:posOffset>2199640</wp:posOffset>
                </wp:positionV>
                <wp:extent cx="563753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637530" cy="635"/>
                        </a:xfrm>
                        <a:prstGeom prst="rect">
                          <a:avLst/>
                        </a:prstGeom>
                        <a:solidFill>
                          <a:prstClr val="white"/>
                        </a:solidFill>
                        <a:ln>
                          <a:noFill/>
                        </a:ln>
                      </wps:spPr>
                      <wps:txbx>
                        <w:txbxContent>
                          <w:p w14:paraId="2E609D80" w14:textId="096392E1" w:rsidR="00C812D0" w:rsidRPr="00626A32" w:rsidRDefault="00C812D0" w:rsidP="005821AA">
                            <w:pPr>
                              <w:pStyle w:val="Caption"/>
                              <w:jc w:val="center"/>
                              <w:rPr>
                                <w:sz w:val="24"/>
                                <w:szCs w:val="24"/>
                              </w:rPr>
                            </w:pPr>
                            <w:r>
                              <w:t xml:space="preserve">Figure </w:t>
                            </w:r>
                            <w:r>
                              <w:fldChar w:fldCharType="begin"/>
                            </w:r>
                            <w:r>
                              <w:instrText xml:space="preserve"> SEQ Figure \* ARABIC </w:instrText>
                            </w:r>
                            <w:r>
                              <w:fldChar w:fldCharType="separate"/>
                            </w:r>
                            <w:r w:rsidR="000610C7">
                              <w:rPr>
                                <w:noProof/>
                              </w:rPr>
                              <w:t>8</w:t>
                            </w:r>
                            <w:r>
                              <w:fldChar w:fldCharType="end"/>
                            </w:r>
                            <w:r>
                              <w:t xml:space="preserve"> Example code for accepting a .csv file as 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ADC6FC" id="Text Box 17" o:spid="_x0000_s1033" type="#_x0000_t202" style="position:absolute;left:0;text-align:left;margin-left:12pt;margin-top:173.2pt;width:443.9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" stroked="f">
                <v:textbox style="mso-fit-shape-to-text:t" inset="0,0,0,0">
                  <w:txbxContent>
                    <w:p w14:paraId="2E609D80" w14:textId="096392E1" w:rsidR="00C812D0" w:rsidRPr="00626A32" w:rsidRDefault="00C812D0" w:rsidP="005821AA">
                      <w:pPr>
                        <w:pStyle w:val="Caption"/>
                        <w:jc w:val="center"/>
                        <w:rPr>
                          <w:sz w:val="24"/>
                          <w:szCs w:val="24"/>
                        </w:rPr>
                      </w:pPr>
                      <w:r>
                        <w:t xml:space="preserve">Figure </w:t>
                      </w:r>
                      <w:r>
                        <w:fldChar w:fldCharType="begin"/>
                      </w:r>
                      <w:r>
                        <w:instrText xml:space="preserve"> SEQ Figure \* ARABIC </w:instrText>
                      </w:r>
                      <w:r>
                        <w:fldChar w:fldCharType="separate"/>
                      </w:r>
                      <w:r w:rsidR="000610C7">
                        <w:rPr>
                          <w:noProof/>
                        </w:rPr>
                        <w:t>8</w:t>
                      </w:r>
                      <w:r>
                        <w:fldChar w:fldCharType="end"/>
                      </w:r>
                      <w:r>
                        <w:t xml:space="preserve"> Example code for accepting a .csv file as input</w:t>
                      </w:r>
                    </w:p>
                  </w:txbxContent>
                </v:textbox>
                <w10:wrap type="topAndBottom"/>
              </v:shape>
            </w:pict>
          </mc:Fallback>
        </mc:AlternateContent>
      </w:r>
      <w:r w:rsidR="00C812D0">
        <w:rPr>
          <w:noProof/>
        </w:rPr>
        <w:drawing>
          <wp:anchor distT="0" distB="0" distL="114300" distR="114300" simplePos="0" relativeHeight="251679744" behindDoc="0" locked="0" layoutInCell="1" allowOverlap="1" wp14:anchorId="1CE25E82" wp14:editId="639E5D8B">
            <wp:simplePos x="0" y="0"/>
            <wp:positionH relativeFrom="margin">
              <wp:align>center</wp:align>
            </wp:positionH>
            <wp:positionV relativeFrom="paragraph">
              <wp:posOffset>667330</wp:posOffset>
            </wp:positionV>
            <wp:extent cx="5637530" cy="1475740"/>
            <wp:effectExtent l="0" t="0" r="1270" b="0"/>
            <wp:wrapTopAndBottom/>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637530" cy="1475740"/>
                    </a:xfrm>
                    <a:prstGeom prst="rect">
                      <a:avLst/>
                    </a:prstGeom>
                  </pic:spPr>
                </pic:pic>
              </a:graphicData>
            </a:graphic>
          </wp:anchor>
        </w:drawing>
      </w:r>
      <w:r w:rsidR="000700C2">
        <w:t xml:space="preserve">incorporation will be understood if the function used has the word </w:t>
      </w:r>
      <w:r w:rsidR="00DC759B">
        <w:t>‘render’ in its name.</w:t>
      </w:r>
      <w:r w:rsidR="00C812D0" w:rsidRPr="00C812D0">
        <w:rPr>
          <w:noProof/>
        </w:rPr>
        <w:t xml:space="preserve"> </w:t>
      </w:r>
    </w:p>
    <w:p w14:paraId="4A1FBD8E" w14:textId="46E35544" w:rsidR="003D3488" w:rsidRDefault="00D0712A" w:rsidP="00BD2771">
      <w:r>
        <w:t xml:space="preserve">The code that I made to analyze the data from the sim is </w:t>
      </w:r>
      <w:r w:rsidR="00585980">
        <w:t>specialized to its section.</w:t>
      </w:r>
    </w:p>
    <w:p w14:paraId="177C3D1E" w14:textId="1F5EB31C" w:rsidR="005611B2" w:rsidRDefault="003503BF" w:rsidP="00BD2771">
      <w:r>
        <w:rPr>
          <w:noProof/>
        </w:rPr>
        <mc:AlternateContent>
          <mc:Choice Requires="wps">
            <w:drawing>
              <wp:anchor distT="0" distB="0" distL="114300" distR="114300" simplePos="0" relativeHeight="251684864" behindDoc="0" locked="0" layoutInCell="1" allowOverlap="1" wp14:anchorId="0F09F51E" wp14:editId="4A645CFE">
                <wp:simplePos x="0" y="0"/>
                <wp:positionH relativeFrom="column">
                  <wp:posOffset>0</wp:posOffset>
                </wp:positionH>
                <wp:positionV relativeFrom="paragraph">
                  <wp:posOffset>5100955</wp:posOffset>
                </wp:positionV>
                <wp:extent cx="594360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4C08DAA" w14:textId="53A34A98" w:rsidR="003503BF" w:rsidRPr="009D7E62" w:rsidRDefault="003503BF" w:rsidP="003503BF">
                            <w:pPr>
                              <w:pStyle w:val="Caption"/>
                              <w:jc w:val="center"/>
                              <w:rPr>
                                <w:sz w:val="24"/>
                                <w:szCs w:val="24"/>
                              </w:rPr>
                            </w:pPr>
                            <w:r>
                              <w:t xml:space="preserve">Figure </w:t>
                            </w:r>
                            <w:r>
                              <w:fldChar w:fldCharType="begin"/>
                            </w:r>
                            <w:r>
                              <w:instrText xml:space="preserve"> SEQ Figure \* ARABIC </w:instrText>
                            </w:r>
                            <w:r>
                              <w:fldChar w:fldCharType="separate"/>
                            </w:r>
                            <w:r w:rsidR="000610C7">
                              <w:rPr>
                                <w:noProof/>
                              </w:rPr>
                              <w:t>9</w:t>
                            </w:r>
                            <w:r>
                              <w:fldChar w:fldCharType="end"/>
                            </w:r>
                            <w:r>
                              <w:t xml:space="preserve"> Example of reactive code to take the input, clean it and then print a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09F51E" id="Text Box 19" o:spid="_x0000_s1034" type="#_x0000_t202" style="position:absolute;left:0;text-align:left;margin-left:0;margin-top:401.65pt;width:468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l/RGgIAAD8EAAAOAAAAZHJzL2Uyb0RvYy54bWysU8Fu2zAMvQ/YPwi6L07aNe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Tx+v51MKSYrNr29i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" stroked="f">
                <v:textbox style="mso-fit-shape-to-text:t" inset="0,0,0,0">
                  <w:txbxContent>
                    <w:p w14:paraId="64C08DAA" w14:textId="53A34A98" w:rsidR="003503BF" w:rsidRPr="009D7E62" w:rsidRDefault="003503BF" w:rsidP="003503BF">
                      <w:pPr>
                        <w:pStyle w:val="Caption"/>
                        <w:jc w:val="center"/>
                        <w:rPr>
                          <w:sz w:val="24"/>
                          <w:szCs w:val="24"/>
                        </w:rPr>
                      </w:pPr>
                      <w:r>
                        <w:t xml:space="preserve">Figure </w:t>
                      </w:r>
                      <w:r>
                        <w:fldChar w:fldCharType="begin"/>
                      </w:r>
                      <w:r>
                        <w:instrText xml:space="preserve"> SEQ Figure \* ARABIC </w:instrText>
                      </w:r>
                      <w:r>
                        <w:fldChar w:fldCharType="separate"/>
                      </w:r>
                      <w:r w:rsidR="000610C7">
                        <w:rPr>
                          <w:noProof/>
                        </w:rPr>
                        <w:t>9</w:t>
                      </w:r>
                      <w:r>
                        <w:fldChar w:fldCharType="end"/>
                      </w:r>
                      <w:r>
                        <w:t xml:space="preserve"> Example of reactive code to take the input, clean it and then print a table</w:t>
                      </w:r>
                    </w:p>
                  </w:txbxContent>
                </v:textbox>
                <w10:wrap type="topAndBottom"/>
              </v:shape>
            </w:pict>
          </mc:Fallback>
        </mc:AlternateContent>
      </w:r>
      <w:r w:rsidR="006D124F" w:rsidRPr="006D124F">
        <w:drawing>
          <wp:anchor distT="0" distB="0" distL="114300" distR="114300" simplePos="0" relativeHeight="251682816" behindDoc="0" locked="0" layoutInCell="1" allowOverlap="1" wp14:anchorId="4B27D660" wp14:editId="03623EE2">
            <wp:simplePos x="0" y="0"/>
            <wp:positionH relativeFrom="margin">
              <wp:align>right</wp:align>
            </wp:positionH>
            <wp:positionV relativeFrom="paragraph">
              <wp:posOffset>1694401</wp:posOffset>
            </wp:positionV>
            <wp:extent cx="5943600" cy="3629660"/>
            <wp:effectExtent l="0" t="0" r="0" b="8890"/>
            <wp:wrapTopAndBottom/>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629660"/>
                    </a:xfrm>
                    <a:prstGeom prst="rect">
                      <a:avLst/>
                    </a:prstGeom>
                  </pic:spPr>
                </pic:pic>
              </a:graphicData>
            </a:graphic>
            <wp14:sizeRelH relativeFrom="page">
              <wp14:pctWidth>0</wp14:pctWidth>
            </wp14:sizeRelH>
            <wp14:sizeRelV relativeFrom="page">
              <wp14:pctHeight>0</wp14:pctHeight>
            </wp14:sizeRelV>
          </wp:anchor>
        </w:drawing>
      </w:r>
      <w:r w:rsidR="00585980">
        <w:t xml:space="preserve"> First, to analyze</w:t>
      </w:r>
      <w:r w:rsidR="00220C64">
        <w:t xml:space="preserve"> the hand movement, I decided to make a table </w:t>
      </w:r>
      <w:r w:rsidR="00B10DBC">
        <w:t>for</w:t>
      </w:r>
      <w:r w:rsidR="00220C64">
        <w:t xml:space="preserve"> basic analysis, like mean, standard </w:t>
      </w:r>
      <w:r w:rsidR="00371CE2">
        <w:t>deviation,</w:t>
      </w:r>
      <w:r w:rsidR="00220C64">
        <w:t xml:space="preserve"> and variance</w:t>
      </w:r>
      <w:r w:rsidR="008A0510">
        <w:t>.</w:t>
      </w:r>
      <w:r w:rsidR="005478BA">
        <w:t xml:space="preserve"> After reading in the .csv information into a data frame with the </w:t>
      </w:r>
      <w:proofErr w:type="spellStart"/>
      <w:proofErr w:type="gramStart"/>
      <w:r w:rsidR="005478BA">
        <w:t>read.table</w:t>
      </w:r>
      <w:proofErr w:type="spellEnd"/>
      <w:proofErr w:type="gramEnd"/>
      <w:r w:rsidR="005478BA">
        <w:t xml:space="preserve">() function, I can manipulate that data as I see fit. </w:t>
      </w:r>
      <w:r w:rsidR="00E75CCB">
        <w:t>For these simple analysis functions</w:t>
      </w:r>
      <w:r w:rsidR="00BB5FC0">
        <w:t xml:space="preserve">, I </w:t>
      </w:r>
      <w:r w:rsidR="00D5485D">
        <w:t>start with cleaning data.</w:t>
      </w:r>
      <w:r w:rsidR="00D5485D" w:rsidRPr="00D5485D">
        <w:t xml:space="preserve"> </w:t>
      </w:r>
      <w:r w:rsidR="00D5485D">
        <w:t xml:space="preserve">The data that the haptic devices give for hand position can sometimes create erroneous points that are not possible to get due to the limited range of motion </w:t>
      </w:r>
      <w:r w:rsidR="00D5485D">
        <w:lastRenderedPageBreak/>
        <w:t>of the device.</w:t>
      </w:r>
      <w:r w:rsidR="006D124F" w:rsidRPr="006D124F">
        <w:rPr>
          <w:noProof/>
        </w:rPr>
        <w:t xml:space="preserve"> </w:t>
      </w:r>
      <w:r w:rsidR="00D5485D">
        <w:t xml:space="preserve"> This means that I must clean any possible values that are invalid through sub-setting. Furthermore, since the .csv files don’t have any formatting, I manually rename each column’s names from the standard nomenclature of “V1, V2, V3, …” to a more apt representation</w:t>
      </w:r>
      <w:r w:rsidR="00D73F3B">
        <w:t xml:space="preserve"> with the </w:t>
      </w:r>
      <w:proofErr w:type="gramStart"/>
      <w:r w:rsidR="00D73F3B">
        <w:t>names(</w:t>
      </w:r>
      <w:proofErr w:type="gramEnd"/>
      <w:r w:rsidR="00D73F3B">
        <w:t>) function</w:t>
      </w:r>
      <w:r w:rsidR="00D5485D">
        <w:t>.</w:t>
      </w:r>
      <w:r w:rsidR="00D73F3B">
        <w:t xml:space="preserve"> Once</w:t>
      </w:r>
      <w:r w:rsidR="00B40B13">
        <w:t xml:space="preserve"> cleaning and naming are finished, I created </w:t>
      </w:r>
      <w:r w:rsidR="007E7387">
        <w:t>2 new vectors to hold the name of the column</w:t>
      </w:r>
      <w:r w:rsidR="00CD39B3">
        <w:t xml:space="preserve"> and the other to hold the value of the calculations. These are combined </w:t>
      </w:r>
      <w:r w:rsidR="00A31D9D">
        <w:t xml:space="preserve">into a matrix </w:t>
      </w:r>
      <w:r w:rsidR="00CD39B3">
        <w:t xml:space="preserve">with the </w:t>
      </w:r>
      <w:proofErr w:type="spellStart"/>
      <w:proofErr w:type="gramStart"/>
      <w:r w:rsidR="00CD39B3">
        <w:t>rbind</w:t>
      </w:r>
      <w:proofErr w:type="spellEnd"/>
      <w:r w:rsidR="00CD39B3">
        <w:t>(</w:t>
      </w:r>
      <w:proofErr w:type="gramEnd"/>
      <w:r w:rsidR="00CD39B3">
        <w:t xml:space="preserve">) function </w:t>
      </w:r>
      <w:r w:rsidR="00081943">
        <w:t xml:space="preserve">and returned to the function call from either a </w:t>
      </w:r>
      <w:proofErr w:type="spellStart"/>
      <w:r w:rsidR="00081943">
        <w:t>reative</w:t>
      </w:r>
      <w:proofErr w:type="spellEnd"/>
      <w:r w:rsidR="00081943">
        <w:t>() or render…() function</w:t>
      </w:r>
      <w:r w:rsidR="00A31D9D">
        <w:t xml:space="preserve"> to be printed in a tabular format</w:t>
      </w:r>
      <w:r w:rsidR="00081943">
        <w:t>.</w:t>
      </w:r>
    </w:p>
    <w:p w14:paraId="48D8CDBA" w14:textId="2437F0D0" w:rsidR="00F078C4" w:rsidRDefault="00BB7092" w:rsidP="00BD2771">
      <w:r>
        <w:rPr>
          <w:noProof/>
        </w:rPr>
        <mc:AlternateContent>
          <mc:Choice Requires="wps">
            <w:drawing>
              <wp:anchor distT="0" distB="0" distL="114300" distR="114300" simplePos="0" relativeHeight="251687936" behindDoc="0" locked="0" layoutInCell="1" allowOverlap="1" wp14:anchorId="56AC9017" wp14:editId="63E7F827">
                <wp:simplePos x="0" y="0"/>
                <wp:positionH relativeFrom="column">
                  <wp:posOffset>466090</wp:posOffset>
                </wp:positionH>
                <wp:positionV relativeFrom="paragraph">
                  <wp:posOffset>4451985</wp:posOffset>
                </wp:positionV>
                <wp:extent cx="5010785"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5010785" cy="635"/>
                        </a:xfrm>
                        <a:prstGeom prst="rect">
                          <a:avLst/>
                        </a:prstGeom>
                        <a:solidFill>
                          <a:prstClr val="white"/>
                        </a:solidFill>
                        <a:ln>
                          <a:noFill/>
                        </a:ln>
                      </wps:spPr>
                      <wps:txbx>
                        <w:txbxContent>
                          <w:p w14:paraId="64EB1AB9" w14:textId="458BE838" w:rsidR="00BB7092" w:rsidRPr="00853EF7" w:rsidRDefault="00BB7092" w:rsidP="00BB7092">
                            <w:pPr>
                              <w:pStyle w:val="Caption"/>
                              <w:jc w:val="center"/>
                              <w:rPr>
                                <w:sz w:val="24"/>
                                <w:szCs w:val="24"/>
                              </w:rPr>
                            </w:pPr>
                            <w:r>
                              <w:t xml:space="preserve">Figure </w:t>
                            </w:r>
                            <w:r>
                              <w:fldChar w:fldCharType="begin"/>
                            </w:r>
                            <w:r>
                              <w:instrText xml:space="preserve"> SEQ Figure \* ARABIC </w:instrText>
                            </w:r>
                            <w:r>
                              <w:fldChar w:fldCharType="separate"/>
                            </w:r>
                            <w:r w:rsidR="000610C7">
                              <w:rPr>
                                <w:noProof/>
                              </w:rPr>
                              <w:t>10</w:t>
                            </w:r>
                            <w:r>
                              <w:fldChar w:fldCharType="end"/>
                            </w:r>
                            <w:r>
                              <w:t xml:space="preserve"> Examples of </w:t>
                            </w:r>
                            <w:proofErr w:type="spellStart"/>
                            <w:r>
                              <w:t>plot_ly</w:t>
                            </w:r>
                            <w:proofErr w:type="spellEnd"/>
                            <w:r>
                              <w:t xml:space="preserve"> graphical representation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AC9017" id="Text Box 21" o:spid="_x0000_s1035" type="#_x0000_t202" style="position:absolute;left:0;text-align:left;margin-left:36.7pt;margin-top:350.55pt;width:394.5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" stroked="f">
                <v:textbox style="mso-fit-shape-to-text:t" inset="0,0,0,0">
                  <w:txbxContent>
                    <w:p w14:paraId="64EB1AB9" w14:textId="458BE838" w:rsidR="00BB7092" w:rsidRPr="00853EF7" w:rsidRDefault="00BB7092" w:rsidP="00BB7092">
                      <w:pPr>
                        <w:pStyle w:val="Caption"/>
                        <w:jc w:val="center"/>
                        <w:rPr>
                          <w:sz w:val="24"/>
                          <w:szCs w:val="24"/>
                        </w:rPr>
                      </w:pPr>
                      <w:r>
                        <w:t xml:space="preserve">Figure </w:t>
                      </w:r>
                      <w:r>
                        <w:fldChar w:fldCharType="begin"/>
                      </w:r>
                      <w:r>
                        <w:instrText xml:space="preserve"> SEQ Figure \* ARABIC </w:instrText>
                      </w:r>
                      <w:r>
                        <w:fldChar w:fldCharType="separate"/>
                      </w:r>
                      <w:r w:rsidR="000610C7">
                        <w:rPr>
                          <w:noProof/>
                        </w:rPr>
                        <w:t>10</w:t>
                      </w:r>
                      <w:r>
                        <w:fldChar w:fldCharType="end"/>
                      </w:r>
                      <w:r>
                        <w:t xml:space="preserve"> Examples of </w:t>
                      </w:r>
                      <w:proofErr w:type="spellStart"/>
                      <w:r>
                        <w:t>plot_ly</w:t>
                      </w:r>
                      <w:proofErr w:type="spellEnd"/>
                      <w:r>
                        <w:t xml:space="preserve"> graphical representation code</w:t>
                      </w:r>
                    </w:p>
                  </w:txbxContent>
                </v:textbox>
                <w10:wrap type="topAndBottom"/>
              </v:shape>
            </w:pict>
          </mc:Fallback>
        </mc:AlternateContent>
      </w:r>
      <w:r w:rsidRPr="00BB7092">
        <w:drawing>
          <wp:anchor distT="0" distB="0" distL="114300" distR="114300" simplePos="0" relativeHeight="251685888" behindDoc="0" locked="0" layoutInCell="1" allowOverlap="1" wp14:anchorId="6A55A829" wp14:editId="4D49C788">
            <wp:simplePos x="0" y="0"/>
            <wp:positionH relativeFrom="margin">
              <wp:align>center</wp:align>
            </wp:positionH>
            <wp:positionV relativeFrom="paragraph">
              <wp:posOffset>670974</wp:posOffset>
            </wp:positionV>
            <wp:extent cx="5010785" cy="3724275"/>
            <wp:effectExtent l="0" t="0" r="0" b="9525"/>
            <wp:wrapTopAndBottom/>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10785" cy="3724275"/>
                    </a:xfrm>
                    <a:prstGeom prst="rect">
                      <a:avLst/>
                    </a:prstGeom>
                  </pic:spPr>
                </pic:pic>
              </a:graphicData>
            </a:graphic>
          </wp:anchor>
        </w:drawing>
      </w:r>
      <w:r w:rsidR="008A0510">
        <w:t xml:space="preserve"> </w:t>
      </w:r>
      <w:r w:rsidR="00A31D9D">
        <w:t>Next</w:t>
      </w:r>
      <w:r w:rsidR="00F078C4">
        <w:t>,</w:t>
      </w:r>
      <w:r w:rsidR="008A0510">
        <w:t xml:space="preserve"> I </w:t>
      </w:r>
      <w:r w:rsidR="00371CE2">
        <w:t xml:space="preserve">made </w:t>
      </w:r>
      <w:r w:rsidR="008A0510">
        <w:t xml:space="preserve">a graphical representation of the </w:t>
      </w:r>
      <w:r w:rsidR="003C1776">
        <w:t>positions over time</w:t>
      </w:r>
      <w:r w:rsidR="008A0510">
        <w:t xml:space="preserve"> recorded in a 3-axis graph</w:t>
      </w:r>
      <w:r w:rsidR="000A1288">
        <w:t xml:space="preserve"> with ‘</w:t>
      </w:r>
      <w:proofErr w:type="spellStart"/>
      <w:r w:rsidR="000A1288">
        <w:t>plotly</w:t>
      </w:r>
      <w:proofErr w:type="spellEnd"/>
      <w:r w:rsidR="000A1288">
        <w:t>’</w:t>
      </w:r>
      <w:r w:rsidR="008A0510">
        <w:t xml:space="preserve">. </w:t>
      </w:r>
      <w:r w:rsidR="00F918D4">
        <w:t xml:space="preserve">I do this by getting the data from </w:t>
      </w:r>
      <w:proofErr w:type="spellStart"/>
      <w:proofErr w:type="gramStart"/>
      <w:r w:rsidR="00F918D4">
        <w:t>read.table</w:t>
      </w:r>
      <w:proofErr w:type="spellEnd"/>
      <w:proofErr w:type="gramEnd"/>
      <w:r w:rsidR="00F918D4">
        <w:t xml:space="preserve">() again and then putting that </w:t>
      </w:r>
      <w:r w:rsidR="008B1AE6">
        <w:t xml:space="preserve">data frame into the </w:t>
      </w:r>
      <w:proofErr w:type="spellStart"/>
      <w:r w:rsidR="008B1AE6">
        <w:t>plot_ly</w:t>
      </w:r>
      <w:proofErr w:type="spellEnd"/>
      <w:r w:rsidR="008B1AE6">
        <w:t>() function. I assign the x, y, and z to their respective columns as the parameters</w:t>
      </w:r>
      <w:r w:rsidR="00680503">
        <w:t xml:space="preserve">. To show the positions over time, I pipe the </w:t>
      </w:r>
      <w:proofErr w:type="spellStart"/>
      <w:r w:rsidR="00680503">
        <w:t>plot_</w:t>
      </w:r>
      <w:proofErr w:type="gramStart"/>
      <w:r w:rsidR="00680503">
        <w:t>ly</w:t>
      </w:r>
      <w:proofErr w:type="spellEnd"/>
      <w:r w:rsidR="00680503">
        <w:t>(</w:t>
      </w:r>
      <w:proofErr w:type="gramEnd"/>
      <w:r w:rsidR="00680503">
        <w:t xml:space="preserve">) function </w:t>
      </w:r>
      <w:r w:rsidR="00E50B11">
        <w:t xml:space="preserve">to an </w:t>
      </w:r>
      <w:proofErr w:type="spellStart"/>
      <w:r w:rsidR="00E50B11">
        <w:t>add_markers</w:t>
      </w:r>
      <w:proofErr w:type="spellEnd"/>
      <w:r w:rsidR="00E50B11">
        <w:t xml:space="preserve">() function where the color of the markers is based on the first column of the data frame, which </w:t>
      </w:r>
      <w:r w:rsidR="00E50B11">
        <w:lastRenderedPageBreak/>
        <w:t xml:space="preserve">corresponds to the time </w:t>
      </w:r>
      <w:r w:rsidR="00CC3CA8">
        <w:t>of the position.</w:t>
      </w:r>
      <w:r w:rsidR="00A26E02">
        <w:t xml:space="preserve"> Doing all this outputs a graph with x, y, and z axis that is </w:t>
      </w:r>
      <w:r w:rsidR="009D21A7">
        <w:rPr>
          <w:noProof/>
        </w:rPr>
        <mc:AlternateContent>
          <mc:Choice Requires="wps">
            <w:drawing>
              <wp:anchor distT="0" distB="0" distL="114300" distR="114300" simplePos="0" relativeHeight="251691008" behindDoc="0" locked="0" layoutInCell="1" allowOverlap="1" wp14:anchorId="0E2FDAA8" wp14:editId="58B7A449">
                <wp:simplePos x="0" y="0"/>
                <wp:positionH relativeFrom="margin">
                  <wp:align>right</wp:align>
                </wp:positionH>
                <wp:positionV relativeFrom="paragraph">
                  <wp:posOffset>3508292</wp:posOffset>
                </wp:positionV>
                <wp:extent cx="594360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2D093F9" w14:textId="384C356A" w:rsidR="009D21A7" w:rsidRPr="007B6A48" w:rsidRDefault="009D21A7" w:rsidP="009D21A7">
                            <w:pPr>
                              <w:pStyle w:val="Caption"/>
                              <w:jc w:val="center"/>
                              <w:rPr>
                                <w:noProof/>
                                <w:sz w:val="24"/>
                                <w:szCs w:val="24"/>
                              </w:rPr>
                            </w:pPr>
                            <w:r>
                              <w:t xml:space="preserve">Figure </w:t>
                            </w:r>
                            <w:r>
                              <w:fldChar w:fldCharType="begin"/>
                            </w:r>
                            <w:r>
                              <w:instrText xml:space="preserve"> SEQ Figure \* ARABIC </w:instrText>
                            </w:r>
                            <w:r>
                              <w:fldChar w:fldCharType="separate"/>
                            </w:r>
                            <w:r w:rsidR="000610C7">
                              <w:rPr>
                                <w:noProof/>
                              </w:rPr>
                              <w:t>11</w:t>
                            </w:r>
                            <w:r>
                              <w:fldChar w:fldCharType="end"/>
                            </w:r>
                            <w:r>
                              <w:t xml:space="preserve"> 3D Plot graph of positional data over time recorded from the right haptic device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2FDAA8" id="Text Box 23" o:spid="_x0000_s1036" type="#_x0000_t202" style="position:absolute;left:0;text-align:left;margin-left:416.8pt;margin-top:276.25pt;width:468pt;height:.05pt;z-index:2516910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" stroked="f">
                <v:textbox style="mso-fit-shape-to-text:t" inset="0,0,0,0">
                  <w:txbxContent>
                    <w:p w14:paraId="22D093F9" w14:textId="384C356A" w:rsidR="009D21A7" w:rsidRPr="007B6A48" w:rsidRDefault="009D21A7" w:rsidP="009D21A7">
                      <w:pPr>
                        <w:pStyle w:val="Caption"/>
                        <w:jc w:val="center"/>
                        <w:rPr>
                          <w:noProof/>
                          <w:sz w:val="24"/>
                          <w:szCs w:val="24"/>
                        </w:rPr>
                      </w:pPr>
                      <w:r>
                        <w:t xml:space="preserve">Figure </w:t>
                      </w:r>
                      <w:r>
                        <w:fldChar w:fldCharType="begin"/>
                      </w:r>
                      <w:r>
                        <w:instrText xml:space="preserve"> SEQ Figure \* ARABIC </w:instrText>
                      </w:r>
                      <w:r>
                        <w:fldChar w:fldCharType="separate"/>
                      </w:r>
                      <w:r w:rsidR="000610C7">
                        <w:rPr>
                          <w:noProof/>
                        </w:rPr>
                        <w:t>11</w:t>
                      </w:r>
                      <w:r>
                        <w:fldChar w:fldCharType="end"/>
                      </w:r>
                      <w:r>
                        <w:t xml:space="preserve"> 3D Plot graph of positional data over time recorded from the right haptic device</w:t>
                      </w:r>
                    </w:p>
                  </w:txbxContent>
                </v:textbox>
                <w10:wrap type="topAndBottom" anchorx="margin"/>
              </v:shape>
            </w:pict>
          </mc:Fallback>
        </mc:AlternateContent>
      </w:r>
      <w:r w:rsidR="009D21A7" w:rsidRPr="009D21A7">
        <w:drawing>
          <wp:anchor distT="0" distB="0" distL="114300" distR="114300" simplePos="0" relativeHeight="251688960" behindDoc="0" locked="0" layoutInCell="1" allowOverlap="1" wp14:anchorId="546D3E5B" wp14:editId="4927BC38">
            <wp:simplePos x="0" y="0"/>
            <wp:positionH relativeFrom="margin">
              <wp:align>center</wp:align>
            </wp:positionH>
            <wp:positionV relativeFrom="paragraph">
              <wp:posOffset>596210</wp:posOffset>
            </wp:positionV>
            <wp:extent cx="4187825" cy="3054350"/>
            <wp:effectExtent l="0" t="0" r="3175" b="0"/>
            <wp:wrapTopAndBottom/>
            <wp:docPr id="22" name="Picture 2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rad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187825" cy="3054350"/>
                    </a:xfrm>
                    <a:prstGeom prst="rect">
                      <a:avLst/>
                    </a:prstGeom>
                  </pic:spPr>
                </pic:pic>
              </a:graphicData>
            </a:graphic>
            <wp14:sizeRelH relativeFrom="margin">
              <wp14:pctWidth>0</wp14:pctWidth>
            </wp14:sizeRelH>
            <wp14:sizeRelV relativeFrom="margin">
              <wp14:pctHeight>0</wp14:pctHeight>
            </wp14:sizeRelV>
          </wp:anchor>
        </w:drawing>
      </w:r>
      <w:r w:rsidR="00A26E02">
        <w:t xml:space="preserve">manipulatable </w:t>
      </w:r>
      <w:r w:rsidR="00A0314E">
        <w:t>in real-time on the dashboard.</w:t>
      </w:r>
      <w:r w:rsidR="009D21A7" w:rsidRPr="009D21A7">
        <w:rPr>
          <w:noProof/>
        </w:rPr>
        <w:t xml:space="preserve"> </w:t>
      </w:r>
    </w:p>
    <w:p w14:paraId="03876E6B" w14:textId="443C4914" w:rsidR="003B444F" w:rsidRDefault="001264BF" w:rsidP="00BD2771">
      <w:r>
        <w:t xml:space="preserve">After that, I print the entire dataset in </w:t>
      </w:r>
      <w:r w:rsidR="000A1288">
        <w:t>a searchable data table with ‘DT’.</w:t>
      </w:r>
      <w:r w:rsidR="003D3488">
        <w:t xml:space="preserve"> </w:t>
      </w:r>
      <w:r w:rsidR="00A0314E">
        <w:t xml:space="preserve">DT, or Data Tables, </w:t>
      </w:r>
      <w:r w:rsidR="00957BFC">
        <w:t xml:space="preserve">is a package that allows for very well formatted tables. I used this because it allows for the data set to be analyzed out of </w:t>
      </w:r>
      <w:r w:rsidR="00373AAF">
        <w:t>a .csv editor like Microsoft Excel.</w:t>
      </w:r>
      <w:r w:rsidR="00C6332C">
        <w:t xml:space="preserve"> </w:t>
      </w:r>
      <w:r w:rsidR="00E71E47">
        <w:t xml:space="preserve">Additionally, it </w:t>
      </w:r>
      <w:r w:rsidR="00002652">
        <w:t>gives the opportunity to compare with the graphically equivalent data displayed before it.</w:t>
      </w:r>
      <w:r w:rsidR="00C06B93" w:rsidRPr="00C06B93">
        <w:rPr>
          <w:noProof/>
        </w:rPr>
        <w:t xml:space="preserve"> </w:t>
      </w:r>
    </w:p>
    <w:p w14:paraId="1742D501" w14:textId="2FA22275" w:rsidR="00607F23" w:rsidRDefault="00607F23" w:rsidP="00BD2771">
      <w:r>
        <w:t xml:space="preserve">To analyze the </w:t>
      </w:r>
      <w:r w:rsidR="00D36DA7">
        <w:t>h</w:t>
      </w:r>
      <w:r>
        <w:t>ead</w:t>
      </w:r>
      <w:r w:rsidR="00D36DA7">
        <w:t>/camera</w:t>
      </w:r>
      <w:r>
        <w:t xml:space="preserve"> movement</w:t>
      </w:r>
      <w:r w:rsidR="00D36DA7">
        <w:t xml:space="preserve">, similar processes take place. </w:t>
      </w:r>
      <w:r w:rsidR="0036434F">
        <w:t xml:space="preserve">The .csv files for hands and head have records of the time, x position, y position, z position, </w:t>
      </w:r>
      <w:r w:rsidR="00A5626E">
        <w:t>x rotation, y rotation, and z rotation.</w:t>
      </w:r>
      <w:r w:rsidR="00BC254E">
        <w:t xml:space="preserve"> With identical formats, the same code </w:t>
      </w:r>
      <w:r w:rsidR="00A12E0C">
        <w:t xml:space="preserve">can be used </w:t>
      </w:r>
      <w:r w:rsidR="00BC254E">
        <w:t xml:space="preserve">but with different </w:t>
      </w:r>
      <w:r w:rsidR="00A12E0C">
        <w:t>function and object/item names</w:t>
      </w:r>
      <w:r w:rsidR="00002652">
        <w:t xml:space="preserve"> along with more specific cleaning</w:t>
      </w:r>
      <w:r w:rsidR="00A12E0C">
        <w:t xml:space="preserve">. </w:t>
      </w:r>
    </w:p>
    <w:p w14:paraId="6B74172F" w14:textId="6241F007" w:rsidR="00002652" w:rsidRDefault="009B20D9" w:rsidP="00BD2771">
      <w:r>
        <w:t xml:space="preserve">The next data to analyze is the metric score .csv file. </w:t>
      </w:r>
      <w:r w:rsidR="007008F2">
        <w:t xml:space="preserve">The metrics are steps of the operation that can be scored and graded, like </w:t>
      </w:r>
      <w:r w:rsidR="003C128D">
        <w:t xml:space="preserve">if the doctor completed a step prior to another. Its .csv has only </w:t>
      </w:r>
      <w:r w:rsidR="000A2626">
        <w:t>3</w:t>
      </w:r>
      <w:r w:rsidR="003C128D">
        <w:t xml:space="preserve"> columns, </w:t>
      </w:r>
      <w:r w:rsidR="007420D2">
        <w:t xml:space="preserve">the time the metric was completed, </w:t>
      </w:r>
      <w:r w:rsidR="003C128D">
        <w:t xml:space="preserve">the metric number and how many points were awarded for that metric. With such a limited amount of data, I print </w:t>
      </w:r>
      <w:r w:rsidR="000A2626">
        <w:t xml:space="preserve">its entirety </w:t>
      </w:r>
      <w:r w:rsidR="000A2626">
        <w:lastRenderedPageBreak/>
        <w:t xml:space="preserve">in tabular format. </w:t>
      </w:r>
      <w:r w:rsidR="00B03F02">
        <w:t>After that I search for which metric wasn’t a perfect score</w:t>
      </w:r>
      <w:r w:rsidR="006E3392">
        <w:t>, through sub setting,</w:t>
      </w:r>
      <w:r w:rsidR="00B03F02">
        <w:t xml:space="preserve"> </w:t>
      </w:r>
      <w:r w:rsidR="003A192B">
        <w:rPr>
          <w:noProof/>
        </w:rPr>
        <mc:AlternateContent>
          <mc:Choice Requires="wps">
            <w:drawing>
              <wp:anchor distT="0" distB="0" distL="114300" distR="114300" simplePos="0" relativeHeight="251694080" behindDoc="0" locked="0" layoutInCell="1" allowOverlap="1" wp14:anchorId="16A229A4" wp14:editId="2662388A">
                <wp:simplePos x="0" y="0"/>
                <wp:positionH relativeFrom="column">
                  <wp:posOffset>704850</wp:posOffset>
                </wp:positionH>
                <wp:positionV relativeFrom="paragraph">
                  <wp:posOffset>4711065</wp:posOffset>
                </wp:positionV>
                <wp:extent cx="453326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4533265" cy="635"/>
                        </a:xfrm>
                        <a:prstGeom prst="rect">
                          <a:avLst/>
                        </a:prstGeom>
                        <a:solidFill>
                          <a:prstClr val="white"/>
                        </a:solidFill>
                        <a:ln>
                          <a:noFill/>
                        </a:ln>
                      </wps:spPr>
                      <wps:txbx>
                        <w:txbxContent>
                          <w:p w14:paraId="5A497BB8" w14:textId="487A3BF6" w:rsidR="003A192B" w:rsidRPr="00894455" w:rsidRDefault="003A192B" w:rsidP="003A192B">
                            <w:pPr>
                              <w:pStyle w:val="Caption"/>
                              <w:jc w:val="center"/>
                              <w:rPr>
                                <w:sz w:val="24"/>
                                <w:szCs w:val="24"/>
                              </w:rPr>
                            </w:pPr>
                            <w:r>
                              <w:t xml:space="preserve">Figure </w:t>
                            </w:r>
                            <w:r>
                              <w:fldChar w:fldCharType="begin"/>
                            </w:r>
                            <w:r>
                              <w:instrText xml:space="preserve"> SEQ Figure \* ARABIC </w:instrText>
                            </w:r>
                            <w:r>
                              <w:fldChar w:fldCharType="separate"/>
                            </w:r>
                            <w:r w:rsidR="000610C7">
                              <w:rPr>
                                <w:noProof/>
                              </w:rPr>
                              <w:t>12</w:t>
                            </w:r>
                            <w:r>
                              <w:fldChar w:fldCharType="end"/>
                            </w:r>
                            <w:r>
                              <w:t xml:space="preserve"> Data Table displaying information on a trial of the </w:t>
                            </w:r>
                            <w:r w:rsidR="001D6A31">
                              <w:t>Right-Hand</w:t>
                            </w:r>
                            <w:r>
                              <w:t xml:space="preserve"> Haptic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A229A4" id="Text Box 25" o:spid="_x0000_s1037" type="#_x0000_t202" style="position:absolute;left:0;text-align:left;margin-left:55.5pt;margin-top:370.95pt;width:356.9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" stroked="f">
                <v:textbox style="mso-fit-shape-to-text:t" inset="0,0,0,0">
                  <w:txbxContent>
                    <w:p w14:paraId="5A497BB8" w14:textId="487A3BF6" w:rsidR="003A192B" w:rsidRPr="00894455" w:rsidRDefault="003A192B" w:rsidP="003A192B">
                      <w:pPr>
                        <w:pStyle w:val="Caption"/>
                        <w:jc w:val="center"/>
                        <w:rPr>
                          <w:sz w:val="24"/>
                          <w:szCs w:val="24"/>
                        </w:rPr>
                      </w:pPr>
                      <w:r>
                        <w:t xml:space="preserve">Figure </w:t>
                      </w:r>
                      <w:r>
                        <w:fldChar w:fldCharType="begin"/>
                      </w:r>
                      <w:r>
                        <w:instrText xml:space="preserve"> SEQ Figure \* ARABIC </w:instrText>
                      </w:r>
                      <w:r>
                        <w:fldChar w:fldCharType="separate"/>
                      </w:r>
                      <w:r w:rsidR="000610C7">
                        <w:rPr>
                          <w:noProof/>
                        </w:rPr>
                        <w:t>12</w:t>
                      </w:r>
                      <w:r>
                        <w:fldChar w:fldCharType="end"/>
                      </w:r>
                      <w:r>
                        <w:t xml:space="preserve"> Data Table displaying information on a trial of the </w:t>
                      </w:r>
                      <w:r w:rsidR="001D6A31">
                        <w:t>Right-Hand</w:t>
                      </w:r>
                      <w:r>
                        <w:t xml:space="preserve"> Haptic Data</w:t>
                      </w:r>
                    </w:p>
                  </w:txbxContent>
                </v:textbox>
                <w10:wrap type="topAndBottom"/>
              </v:shape>
            </w:pict>
          </mc:Fallback>
        </mc:AlternateContent>
      </w:r>
      <w:r w:rsidR="003A192B" w:rsidRPr="00C06B93">
        <w:drawing>
          <wp:anchor distT="0" distB="0" distL="114300" distR="114300" simplePos="0" relativeHeight="251692032" behindDoc="0" locked="0" layoutInCell="1" allowOverlap="1" wp14:anchorId="00F5F5BA" wp14:editId="5E3BA9C8">
            <wp:simplePos x="0" y="0"/>
            <wp:positionH relativeFrom="margin">
              <wp:align>center</wp:align>
            </wp:positionH>
            <wp:positionV relativeFrom="paragraph">
              <wp:posOffset>818957</wp:posOffset>
            </wp:positionV>
            <wp:extent cx="4533265" cy="3835400"/>
            <wp:effectExtent l="0" t="0" r="635" b="0"/>
            <wp:wrapTopAndBottom/>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533265" cy="3835400"/>
                    </a:xfrm>
                    <a:prstGeom prst="rect">
                      <a:avLst/>
                    </a:prstGeom>
                  </pic:spPr>
                </pic:pic>
              </a:graphicData>
            </a:graphic>
            <wp14:sizeRelH relativeFrom="margin">
              <wp14:pctWidth>0</wp14:pctWidth>
            </wp14:sizeRelH>
            <wp14:sizeRelV relativeFrom="margin">
              <wp14:pctHeight>0</wp14:pctHeight>
            </wp14:sizeRelV>
          </wp:anchor>
        </w:drawing>
      </w:r>
      <w:r w:rsidR="00B03F02">
        <w:t xml:space="preserve">and print another </w:t>
      </w:r>
      <w:r w:rsidR="00CD419B">
        <w:t>table to inform the user of metrics they need to work on.</w:t>
      </w:r>
    </w:p>
    <w:p w14:paraId="363F8430" w14:textId="43408605" w:rsidR="00C64172" w:rsidRDefault="00B038AA" w:rsidP="00BD2771">
      <w:r>
        <w:rPr>
          <w:noProof/>
        </w:rPr>
        <mc:AlternateContent>
          <mc:Choice Requires="wps">
            <w:drawing>
              <wp:anchor distT="0" distB="0" distL="114300" distR="114300" simplePos="0" relativeHeight="251697152" behindDoc="0" locked="0" layoutInCell="1" allowOverlap="1" wp14:anchorId="5A55CC67" wp14:editId="04A34AC2">
                <wp:simplePos x="0" y="0"/>
                <wp:positionH relativeFrom="column">
                  <wp:posOffset>1419225</wp:posOffset>
                </wp:positionH>
                <wp:positionV relativeFrom="paragraph">
                  <wp:posOffset>7077075</wp:posOffset>
                </wp:positionV>
                <wp:extent cx="309562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3095625" cy="635"/>
                        </a:xfrm>
                        <a:prstGeom prst="rect">
                          <a:avLst/>
                        </a:prstGeom>
                        <a:solidFill>
                          <a:prstClr val="white"/>
                        </a:solidFill>
                        <a:ln>
                          <a:noFill/>
                        </a:ln>
                      </wps:spPr>
                      <wps:txbx>
                        <w:txbxContent>
                          <w:p w14:paraId="1C9923A6" w14:textId="38C43FC7" w:rsidR="00B038AA" w:rsidRPr="004F757D" w:rsidRDefault="00B038AA" w:rsidP="00CE39B6">
                            <w:pPr>
                              <w:pStyle w:val="Caption"/>
                              <w:jc w:val="center"/>
                              <w:rPr>
                                <w:sz w:val="24"/>
                                <w:szCs w:val="24"/>
                              </w:rPr>
                            </w:pPr>
                            <w:r>
                              <w:t xml:space="preserve">Figure </w:t>
                            </w:r>
                            <w:r>
                              <w:fldChar w:fldCharType="begin"/>
                            </w:r>
                            <w:r>
                              <w:instrText xml:space="preserve"> SEQ Figure \* ARABIC </w:instrText>
                            </w:r>
                            <w:r>
                              <w:fldChar w:fldCharType="separate"/>
                            </w:r>
                            <w:r w:rsidR="000610C7">
                              <w:rPr>
                                <w:noProof/>
                              </w:rPr>
                              <w:t>13</w:t>
                            </w:r>
                            <w:r>
                              <w:fldChar w:fldCharType="end"/>
                            </w:r>
                            <w:r>
                              <w:t xml:space="preserve"> The Dashboard will show what metric needs 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55CC67" id="Text Box 27" o:spid="_x0000_s1038" type="#_x0000_t202" style="position:absolute;left:0;text-align:left;margin-left:111.75pt;margin-top:557.25pt;width:243.7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" stroked="f">
                <v:textbox style="mso-fit-shape-to-text:t" inset="0,0,0,0">
                  <w:txbxContent>
                    <w:p w14:paraId="1C9923A6" w14:textId="38C43FC7" w:rsidR="00B038AA" w:rsidRPr="004F757D" w:rsidRDefault="00B038AA" w:rsidP="00CE39B6">
                      <w:pPr>
                        <w:pStyle w:val="Caption"/>
                        <w:jc w:val="center"/>
                        <w:rPr>
                          <w:sz w:val="24"/>
                          <w:szCs w:val="24"/>
                        </w:rPr>
                      </w:pPr>
                      <w:r>
                        <w:t xml:space="preserve">Figure </w:t>
                      </w:r>
                      <w:r>
                        <w:fldChar w:fldCharType="begin"/>
                      </w:r>
                      <w:r>
                        <w:instrText xml:space="preserve"> SEQ Figure \* ARABIC </w:instrText>
                      </w:r>
                      <w:r>
                        <w:fldChar w:fldCharType="separate"/>
                      </w:r>
                      <w:r w:rsidR="000610C7">
                        <w:rPr>
                          <w:noProof/>
                        </w:rPr>
                        <w:t>13</w:t>
                      </w:r>
                      <w:r>
                        <w:fldChar w:fldCharType="end"/>
                      </w:r>
                      <w:r>
                        <w:t xml:space="preserve"> The Dashboard will show what metric needs work</w:t>
                      </w:r>
                    </w:p>
                  </w:txbxContent>
                </v:textbox>
                <w10:wrap type="topAndBottom"/>
              </v:shape>
            </w:pict>
          </mc:Fallback>
        </mc:AlternateContent>
      </w:r>
      <w:r w:rsidRPr="00B038AA">
        <w:drawing>
          <wp:anchor distT="0" distB="0" distL="114300" distR="114300" simplePos="0" relativeHeight="251695104" behindDoc="0" locked="0" layoutInCell="1" allowOverlap="1" wp14:anchorId="375B8EB6" wp14:editId="14FD52B4">
            <wp:simplePos x="0" y="0"/>
            <wp:positionH relativeFrom="margin">
              <wp:align>center</wp:align>
            </wp:positionH>
            <wp:positionV relativeFrom="paragraph">
              <wp:posOffset>5771046</wp:posOffset>
            </wp:positionV>
            <wp:extent cx="3095625" cy="1600200"/>
            <wp:effectExtent l="0" t="0" r="9525" b="0"/>
            <wp:wrapTopAndBottom/>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095625" cy="1600200"/>
                    </a:xfrm>
                    <a:prstGeom prst="rect">
                      <a:avLst/>
                    </a:prstGeom>
                  </pic:spPr>
                </pic:pic>
              </a:graphicData>
            </a:graphic>
          </wp:anchor>
        </w:drawing>
      </w:r>
      <w:r w:rsidR="00C64172">
        <w:t xml:space="preserve">The last data to analyze is the quiz. Late into development, the doctors asked for a quiz to be administered before the simulation to gauge the </w:t>
      </w:r>
      <w:r w:rsidR="00362FC6">
        <w:t>user’s</w:t>
      </w:r>
      <w:r w:rsidR="00C64172">
        <w:t xml:space="preserve"> proficiency in the operation through knowledge before applicational skill checks.</w:t>
      </w:r>
      <w:r w:rsidR="00CA4E7A">
        <w:t xml:space="preserve"> </w:t>
      </w:r>
      <w:r w:rsidR="00362FC6">
        <w:t>The quiz is comprised of a set number of steps that are required to be known by the head doctors at UT Southwestern</w:t>
      </w:r>
      <w:r w:rsidR="00C019E5">
        <w:t xml:space="preserve">. The goal is to place each </w:t>
      </w:r>
      <w:r w:rsidR="00C019E5">
        <w:lastRenderedPageBreak/>
        <w:t xml:space="preserve">question in its correct order to obtain maximum points. </w:t>
      </w:r>
      <w:r w:rsidR="00CA4E7A">
        <w:t>This .csv has only 2 columns, the step number and if it was placed in the correct order or not</w:t>
      </w:r>
      <w:r w:rsidR="00DD57FB">
        <w:t xml:space="preserve">. Like the metrics, I can print this data entirely in a table and then place boxes of analysis after. </w:t>
      </w:r>
      <w:r w:rsidR="004B789C">
        <w:t xml:space="preserve">One thing to note is that the quiz’s final score percentage is printed in the same column as the </w:t>
      </w:r>
      <w:r w:rsidR="00666728">
        <w:t>step number</w:t>
      </w:r>
      <w:r w:rsidR="00D45178">
        <w:t xml:space="preserve"> and an NA is in that row’s correct</w:t>
      </w:r>
      <w:r w:rsidR="0011404E">
        <w:t>ness</w:t>
      </w:r>
      <w:r w:rsidR="00D45178">
        <w:t xml:space="preserve"> checking.</w:t>
      </w:r>
      <w:r w:rsidR="00A352DA" w:rsidRPr="00A352DA">
        <w:rPr>
          <w:noProof/>
        </w:rPr>
        <w:t xml:space="preserve"> </w:t>
      </w:r>
      <w:r w:rsidR="0011568E">
        <w:rPr>
          <w:noProof/>
        </w:rPr>
        <mc:AlternateContent>
          <mc:Choice Requires="wps">
            <w:drawing>
              <wp:anchor distT="0" distB="0" distL="114300" distR="114300" simplePos="0" relativeHeight="251700224" behindDoc="0" locked="0" layoutInCell="1" allowOverlap="1" wp14:anchorId="1D6248A2" wp14:editId="079056A8">
                <wp:simplePos x="0" y="0"/>
                <wp:positionH relativeFrom="column">
                  <wp:posOffset>1351280</wp:posOffset>
                </wp:positionH>
                <wp:positionV relativeFrom="paragraph">
                  <wp:posOffset>4321175</wp:posOffset>
                </wp:positionV>
                <wp:extent cx="321310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3213100" cy="635"/>
                        </a:xfrm>
                        <a:prstGeom prst="rect">
                          <a:avLst/>
                        </a:prstGeom>
                        <a:solidFill>
                          <a:prstClr val="white"/>
                        </a:solidFill>
                        <a:ln>
                          <a:noFill/>
                        </a:ln>
                      </wps:spPr>
                      <wps:txbx>
                        <w:txbxContent>
                          <w:p w14:paraId="53CDB414" w14:textId="7902D8E7" w:rsidR="0011568E" w:rsidRPr="004E5C48" w:rsidRDefault="0011568E" w:rsidP="00CE39B6">
                            <w:pPr>
                              <w:pStyle w:val="Caption"/>
                              <w:jc w:val="center"/>
                              <w:rPr>
                                <w:noProof/>
                                <w:sz w:val="24"/>
                                <w:szCs w:val="24"/>
                              </w:rPr>
                            </w:pPr>
                            <w:r>
                              <w:t xml:space="preserve">Figure </w:t>
                            </w:r>
                            <w:r>
                              <w:fldChar w:fldCharType="begin"/>
                            </w:r>
                            <w:r>
                              <w:instrText xml:space="preserve"> SEQ Figure \* ARABIC </w:instrText>
                            </w:r>
                            <w:r>
                              <w:fldChar w:fldCharType="separate"/>
                            </w:r>
                            <w:r w:rsidR="000610C7">
                              <w:rPr>
                                <w:noProof/>
                              </w:rPr>
                              <w:t>14</w:t>
                            </w:r>
                            <w:r>
                              <w:fldChar w:fldCharType="end"/>
                            </w:r>
                            <w:r>
                              <w:t xml:space="preserve"> Display of Correct/Incorrect Quiz question</w:t>
                            </w:r>
                            <w:r w:rsidR="00CE39B6">
                              <w:t xml:space="preserve"> totals</w:t>
                            </w:r>
                            <w:r>
                              <w:t xml:space="preserve"> and Final Grade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6248A2" id="Text Box 29" o:spid="_x0000_s1039" type="#_x0000_t202" style="position:absolute;left:0;text-align:left;margin-left:106.4pt;margin-top:340.25pt;width:253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" stroked="f">
                <v:textbox style="mso-fit-shape-to-text:t" inset="0,0,0,0">
                  <w:txbxContent>
                    <w:p w14:paraId="53CDB414" w14:textId="7902D8E7" w:rsidR="0011568E" w:rsidRPr="004E5C48" w:rsidRDefault="0011568E" w:rsidP="00CE39B6">
                      <w:pPr>
                        <w:pStyle w:val="Caption"/>
                        <w:jc w:val="center"/>
                        <w:rPr>
                          <w:noProof/>
                          <w:sz w:val="24"/>
                          <w:szCs w:val="24"/>
                        </w:rPr>
                      </w:pPr>
                      <w:r>
                        <w:t xml:space="preserve">Figure </w:t>
                      </w:r>
                      <w:r>
                        <w:fldChar w:fldCharType="begin"/>
                      </w:r>
                      <w:r>
                        <w:instrText xml:space="preserve"> SEQ Figure \* ARABIC </w:instrText>
                      </w:r>
                      <w:r>
                        <w:fldChar w:fldCharType="separate"/>
                      </w:r>
                      <w:r w:rsidR="000610C7">
                        <w:rPr>
                          <w:noProof/>
                        </w:rPr>
                        <w:t>14</w:t>
                      </w:r>
                      <w:r>
                        <w:fldChar w:fldCharType="end"/>
                      </w:r>
                      <w:r>
                        <w:t xml:space="preserve"> Display of Correct/Incorrect Quiz question</w:t>
                      </w:r>
                      <w:r w:rsidR="00CE39B6">
                        <w:t xml:space="preserve"> totals</w:t>
                      </w:r>
                      <w:r>
                        <w:t xml:space="preserve"> and Final Grade</w:t>
                      </w:r>
                    </w:p>
                  </w:txbxContent>
                </v:textbox>
                <w10:wrap type="topAndBottom"/>
              </v:shape>
            </w:pict>
          </mc:Fallback>
        </mc:AlternateContent>
      </w:r>
      <w:r w:rsidR="00A352DA" w:rsidRPr="00A352DA">
        <w:drawing>
          <wp:anchor distT="0" distB="0" distL="114300" distR="114300" simplePos="0" relativeHeight="251698176" behindDoc="0" locked="0" layoutInCell="1" allowOverlap="1" wp14:anchorId="6FC5EFE8" wp14:editId="5F91E7D8">
            <wp:simplePos x="0" y="0"/>
            <wp:positionH relativeFrom="column">
              <wp:posOffset>1351280</wp:posOffset>
            </wp:positionH>
            <wp:positionV relativeFrom="paragraph">
              <wp:posOffset>1398905</wp:posOffset>
            </wp:positionV>
            <wp:extent cx="3213100" cy="2865120"/>
            <wp:effectExtent l="0" t="0" r="6350" b="0"/>
            <wp:wrapTopAndBottom/>
            <wp:docPr id="28" name="Picture 28"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waterfall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213100" cy="2865120"/>
                    </a:xfrm>
                    <a:prstGeom prst="rect">
                      <a:avLst/>
                    </a:prstGeom>
                  </pic:spPr>
                </pic:pic>
              </a:graphicData>
            </a:graphic>
          </wp:anchor>
        </w:drawing>
      </w:r>
      <w:r w:rsidR="00D45178">
        <w:t xml:space="preserve"> Since this is the case, </w:t>
      </w:r>
      <w:r w:rsidR="00AC5945">
        <w:t xml:space="preserve">I </w:t>
      </w:r>
      <w:r w:rsidR="00906113">
        <w:t xml:space="preserve">make sure to exclude the final row in the analysis of the data. </w:t>
      </w:r>
      <w:r w:rsidR="00586B43">
        <w:t>The</w:t>
      </w:r>
      <w:r w:rsidR="008C7863">
        <w:t xml:space="preserve"> analysis is a bar graph that shows the correct vs. incorrect answers. This is done through a loop that compares if there is a true or false in the </w:t>
      </w:r>
      <w:r w:rsidR="00337B56">
        <w:t>second column and then adds to counters that hold how many correct and incorrect answers there were.</w:t>
      </w:r>
      <w:r w:rsidR="00EC5325">
        <w:t xml:space="preserve"> I use another </w:t>
      </w:r>
      <w:proofErr w:type="spellStart"/>
      <w:r w:rsidR="00EC5325">
        <w:t>plot_</w:t>
      </w:r>
      <w:proofErr w:type="gramStart"/>
      <w:r w:rsidR="00EC5325">
        <w:t>ly</w:t>
      </w:r>
      <w:proofErr w:type="spellEnd"/>
      <w:r w:rsidR="00EC5325">
        <w:t>(</w:t>
      </w:r>
      <w:proofErr w:type="gramEnd"/>
      <w:r w:rsidR="00EC5325">
        <w:t xml:space="preserve">) function with </w:t>
      </w:r>
      <w:r w:rsidR="00060497">
        <w:t>the x being Correct/Incorrect and the y being the counters. This plot has the type ‘bar’</w:t>
      </w:r>
      <w:r w:rsidR="00BE3254">
        <w:t xml:space="preserve"> and has the bars colored green for correct and red for incorrect.</w:t>
      </w:r>
      <w:r w:rsidR="00906113">
        <w:t xml:space="preserve"> </w:t>
      </w:r>
      <w:r w:rsidR="00710306">
        <w:t>After the bar graph, the final grade is printed in a value box</w:t>
      </w:r>
      <w:r w:rsidR="008B39C2">
        <w:t xml:space="preserve"> that looks for the last row of the .csv and prints the number in the first column.</w:t>
      </w:r>
    </w:p>
    <w:p w14:paraId="3CFCCE34" w14:textId="33F85F01" w:rsidR="00D02264" w:rsidRDefault="00D02264" w:rsidP="00BD2771">
      <w:r>
        <w:t xml:space="preserve">To cap off the code, the final line is the calling of the </w:t>
      </w:r>
      <w:proofErr w:type="spellStart"/>
      <w:proofErr w:type="gramStart"/>
      <w:r>
        <w:t>shinyApp</w:t>
      </w:r>
      <w:proofErr w:type="spellEnd"/>
      <w:r>
        <w:t>(</w:t>
      </w:r>
      <w:proofErr w:type="gramEnd"/>
      <w:r>
        <w:t>) function passing in  my ‘</w:t>
      </w:r>
      <w:proofErr w:type="spellStart"/>
      <w:r>
        <w:t>ui</w:t>
      </w:r>
      <w:proofErr w:type="spellEnd"/>
      <w:r>
        <w:t xml:space="preserve">’ and ‘server’ as the parameters. When run, </w:t>
      </w:r>
      <w:r w:rsidR="002559A9">
        <w:t>the code opens a new window to use</w:t>
      </w:r>
      <w:r w:rsidR="00786B00">
        <w:t xml:space="preserve"> the app. It </w:t>
      </w:r>
      <w:r w:rsidR="00786B00">
        <w:lastRenderedPageBreak/>
        <w:t xml:space="preserve">can </w:t>
      </w:r>
      <w:r w:rsidR="002559A9">
        <w:t>be opened in a browser</w:t>
      </w:r>
      <w:r w:rsidR="00786B00">
        <w:t xml:space="preserve"> if the computer conflicts with the running code</w:t>
      </w:r>
      <w:r w:rsidR="00947C3F">
        <w:t xml:space="preserve"> to utilize the </w:t>
      </w:r>
      <w:r w:rsidR="007E7119">
        <w:rPr>
          <w:noProof/>
        </w:rPr>
        <mc:AlternateContent>
          <mc:Choice Requires="wps">
            <w:drawing>
              <wp:anchor distT="0" distB="0" distL="114300" distR="114300" simplePos="0" relativeHeight="251703296" behindDoc="0" locked="0" layoutInCell="1" allowOverlap="1" wp14:anchorId="5A61800E" wp14:editId="6FD702A7">
                <wp:simplePos x="0" y="0"/>
                <wp:positionH relativeFrom="column">
                  <wp:posOffset>1162050</wp:posOffset>
                </wp:positionH>
                <wp:positionV relativeFrom="paragraph">
                  <wp:posOffset>2248535</wp:posOffset>
                </wp:positionV>
                <wp:extent cx="361950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3619500" cy="635"/>
                        </a:xfrm>
                        <a:prstGeom prst="rect">
                          <a:avLst/>
                        </a:prstGeom>
                        <a:solidFill>
                          <a:prstClr val="white"/>
                        </a:solidFill>
                        <a:ln>
                          <a:noFill/>
                        </a:ln>
                      </wps:spPr>
                      <wps:txbx>
                        <w:txbxContent>
                          <w:p w14:paraId="46F02EC9" w14:textId="5105E128" w:rsidR="007E7119" w:rsidRPr="0017766B" w:rsidRDefault="007E7119" w:rsidP="007E7119">
                            <w:pPr>
                              <w:pStyle w:val="Caption"/>
                              <w:jc w:val="center"/>
                              <w:rPr>
                                <w:sz w:val="24"/>
                                <w:szCs w:val="24"/>
                              </w:rPr>
                            </w:pPr>
                            <w:r>
                              <w:t xml:space="preserve">Figure </w:t>
                            </w:r>
                            <w:r>
                              <w:fldChar w:fldCharType="begin"/>
                            </w:r>
                            <w:r>
                              <w:instrText xml:space="preserve"> SEQ Figure \* ARABIC </w:instrText>
                            </w:r>
                            <w:r>
                              <w:fldChar w:fldCharType="separate"/>
                            </w:r>
                            <w:r w:rsidR="000610C7">
                              <w:rPr>
                                <w:noProof/>
                              </w:rPr>
                              <w:t>15</w:t>
                            </w:r>
                            <w:r>
                              <w:fldChar w:fldCharType="end"/>
                            </w:r>
                            <w:r>
                              <w:t xml:space="preserve"> Example of how the reactive and render outputs are coded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61800E" id="Text Box 31" o:spid="_x0000_s1040" type="#_x0000_t202" style="position:absolute;left:0;text-align:left;margin-left:91.5pt;margin-top:177.05pt;width:28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" stroked="f">
                <v:textbox style="mso-fit-shape-to-text:t" inset="0,0,0,0">
                  <w:txbxContent>
                    <w:p w14:paraId="46F02EC9" w14:textId="5105E128" w:rsidR="007E7119" w:rsidRPr="0017766B" w:rsidRDefault="007E7119" w:rsidP="007E7119">
                      <w:pPr>
                        <w:pStyle w:val="Caption"/>
                        <w:jc w:val="center"/>
                        <w:rPr>
                          <w:sz w:val="24"/>
                          <w:szCs w:val="24"/>
                        </w:rPr>
                      </w:pPr>
                      <w:r>
                        <w:t xml:space="preserve">Figure </w:t>
                      </w:r>
                      <w:r>
                        <w:fldChar w:fldCharType="begin"/>
                      </w:r>
                      <w:r>
                        <w:instrText xml:space="preserve"> SEQ Figure \* ARABIC </w:instrText>
                      </w:r>
                      <w:r>
                        <w:fldChar w:fldCharType="separate"/>
                      </w:r>
                      <w:r w:rsidR="000610C7">
                        <w:rPr>
                          <w:noProof/>
                        </w:rPr>
                        <w:t>15</w:t>
                      </w:r>
                      <w:r>
                        <w:fldChar w:fldCharType="end"/>
                      </w:r>
                      <w:r>
                        <w:t xml:space="preserve"> Example of how the reactive and render outputs are coded</w:t>
                      </w:r>
                    </w:p>
                  </w:txbxContent>
                </v:textbox>
                <w10:wrap type="topAndBottom"/>
              </v:shape>
            </w:pict>
          </mc:Fallback>
        </mc:AlternateContent>
      </w:r>
      <w:r w:rsidR="007E7119" w:rsidRPr="007E7119">
        <w:drawing>
          <wp:anchor distT="0" distB="0" distL="114300" distR="114300" simplePos="0" relativeHeight="251701248" behindDoc="0" locked="0" layoutInCell="1" allowOverlap="1" wp14:anchorId="7522ACD9" wp14:editId="7852FF1E">
            <wp:simplePos x="0" y="0"/>
            <wp:positionH relativeFrom="margin">
              <wp:align>center</wp:align>
            </wp:positionH>
            <wp:positionV relativeFrom="paragraph">
              <wp:posOffset>810426</wp:posOffset>
            </wp:positionV>
            <wp:extent cx="3619500" cy="1381125"/>
            <wp:effectExtent l="0" t="0" r="0" b="9525"/>
            <wp:wrapTopAndBottom/>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619500" cy="1381125"/>
                    </a:xfrm>
                    <a:prstGeom prst="rect">
                      <a:avLst/>
                    </a:prstGeom>
                  </pic:spPr>
                </pic:pic>
              </a:graphicData>
            </a:graphic>
          </wp:anchor>
        </w:drawing>
      </w:r>
      <w:r w:rsidR="00947C3F">
        <w:t>browser’s support for R</w:t>
      </w:r>
      <w:r w:rsidR="002559A9">
        <w:t>.</w:t>
      </w:r>
      <w:r w:rsidR="007E7119" w:rsidRPr="007E7119">
        <w:rPr>
          <w:noProof/>
        </w:rPr>
        <w:t xml:space="preserve"> </w:t>
      </w:r>
    </w:p>
    <w:p w14:paraId="043143AA" w14:textId="5F48DE11" w:rsidR="00250F12" w:rsidRDefault="00250F12" w:rsidP="00BD2771"/>
    <w:p w14:paraId="30B3F97F" w14:textId="17D38FD9" w:rsidR="005D757F" w:rsidRDefault="005D757F" w:rsidP="005D757F">
      <w:pPr>
        <w:pStyle w:val="Heading2"/>
      </w:pPr>
      <w:r>
        <w:t>Data analysis</w:t>
      </w:r>
    </w:p>
    <w:p w14:paraId="2A423D98" w14:textId="1EA1FFFA" w:rsidR="005D757F" w:rsidRDefault="00CA3EB9" w:rsidP="005D757F">
      <w:r>
        <w:t xml:space="preserve">All data analysis is fully reproducible in this application/dashboard. </w:t>
      </w:r>
      <w:proofErr w:type="gramStart"/>
      <w:r>
        <w:t>As long as</w:t>
      </w:r>
      <w:proofErr w:type="gramEnd"/>
      <w:r>
        <w:t xml:space="preserve"> you have the specific .csv file for the tab, it will present you with the same data every time you run it.</w:t>
      </w:r>
      <w:r w:rsidR="00A5703A">
        <w:t xml:space="preserve"> This does create a very limited number of uses for it, but that is the case for a program specifically tailored to my research and thesis.</w:t>
      </w:r>
      <w:r w:rsidR="000610C7" w:rsidRPr="000610C7">
        <w:rPr>
          <w:noProof/>
        </w:rPr>
        <w:t xml:space="preserve"> </w:t>
      </w:r>
    </w:p>
    <w:p w14:paraId="388C8BAA" w14:textId="0097024B" w:rsidR="00F5596B" w:rsidRDefault="007A4EBB" w:rsidP="005D757F">
      <w:r>
        <w:t>Current analysis of the data that I have is not valid</w:t>
      </w:r>
      <w:r w:rsidR="00154CC5">
        <w:t xml:space="preserve"> due to the study having not been ran yet. All I have is data of me testing the simulation </w:t>
      </w:r>
      <w:r w:rsidR="00AD7FD7">
        <w:t xml:space="preserve">to check that it functions properly for the doctors to provide feedback. </w:t>
      </w:r>
    </w:p>
    <w:p w14:paraId="169BBC61" w14:textId="15326755" w:rsidR="00AD7FD7" w:rsidRDefault="00AD7FD7" w:rsidP="005D757F">
      <w:r>
        <w:t xml:space="preserve">However, that doesn’t </w:t>
      </w:r>
      <w:r w:rsidR="001A5AEF">
        <w:t>mean</w:t>
      </w:r>
      <w:r>
        <w:t xml:space="preserve"> that this project is useless. On the contrary, this project </w:t>
      </w:r>
      <w:r w:rsidR="00566B72">
        <w:t>is</w:t>
      </w:r>
      <w:r>
        <w:t xml:space="preserve"> a very </w:t>
      </w:r>
      <w:r w:rsidR="00566B72">
        <w:t>useful</w:t>
      </w:r>
      <w:r>
        <w:t xml:space="preserve"> tool that can </w:t>
      </w:r>
      <w:r w:rsidR="001A5AEF">
        <w:t xml:space="preserve">cut analysis time greatly when compared to other methods like excel or by hand. </w:t>
      </w:r>
      <w:r w:rsidR="0007486D">
        <w:t xml:space="preserve">Having both a graphical representation of hand movements as well as a very robust data table </w:t>
      </w:r>
      <w:r w:rsidR="002E63E2">
        <w:t>give</w:t>
      </w:r>
      <w:r w:rsidR="00FC1238">
        <w:t xml:space="preserve">s </w:t>
      </w:r>
      <w:r w:rsidR="002E63E2">
        <w:t>great resources to visualize what would otherwise be overwhelming.</w:t>
      </w:r>
    </w:p>
    <w:p w14:paraId="552AE156" w14:textId="597D6DFE" w:rsidR="002808BC" w:rsidRDefault="005834F8" w:rsidP="005D757F">
      <w:r>
        <w:rPr>
          <w:noProof/>
        </w:rPr>
        <w:lastRenderedPageBreak/>
        <mc:AlternateContent>
          <mc:Choice Requires="wps">
            <w:drawing>
              <wp:anchor distT="0" distB="0" distL="114300" distR="114300" simplePos="0" relativeHeight="251706368" behindDoc="0" locked="0" layoutInCell="1" allowOverlap="1" wp14:anchorId="6B9E6C7C" wp14:editId="3BF18DC1">
                <wp:simplePos x="0" y="0"/>
                <wp:positionH relativeFrom="margin">
                  <wp:align>center</wp:align>
                </wp:positionH>
                <wp:positionV relativeFrom="paragraph">
                  <wp:posOffset>3912953</wp:posOffset>
                </wp:positionV>
                <wp:extent cx="2219325" cy="635"/>
                <wp:effectExtent l="0" t="0" r="9525" b="8890"/>
                <wp:wrapTopAndBottom/>
                <wp:docPr id="33" name="Text Box 33"/>
                <wp:cNvGraphicFramePr/>
                <a:graphic xmlns:a="http://schemas.openxmlformats.org/drawingml/2006/main">
                  <a:graphicData uri="http://schemas.microsoft.com/office/word/2010/wordprocessingShape">
                    <wps:wsp>
                      <wps:cNvSpPr txBox="1"/>
                      <wps:spPr>
                        <a:xfrm>
                          <a:off x="0" y="0"/>
                          <a:ext cx="2219325" cy="635"/>
                        </a:xfrm>
                        <a:prstGeom prst="rect">
                          <a:avLst/>
                        </a:prstGeom>
                        <a:solidFill>
                          <a:prstClr val="white"/>
                        </a:solidFill>
                        <a:ln>
                          <a:noFill/>
                        </a:ln>
                      </wps:spPr>
                      <wps:txbx>
                        <w:txbxContent>
                          <w:p w14:paraId="5E2410F6" w14:textId="12A80F16" w:rsidR="000610C7" w:rsidRPr="005A7CC3" w:rsidRDefault="000610C7" w:rsidP="00EB1BBC">
                            <w:pPr>
                              <w:pStyle w:val="Caption"/>
                              <w:jc w:val="center"/>
                              <w:rPr>
                                <w:sz w:val="24"/>
                                <w:szCs w:val="24"/>
                              </w:rPr>
                            </w:pPr>
                            <w:r>
                              <w:t xml:space="preserve">Figure </w:t>
                            </w:r>
                            <w:r>
                              <w:fldChar w:fldCharType="begin"/>
                            </w:r>
                            <w:r>
                              <w:instrText xml:space="preserve"> SEQ Figure \* ARABIC </w:instrText>
                            </w:r>
                            <w:r>
                              <w:fldChar w:fldCharType="separate"/>
                            </w:r>
                            <w:r>
                              <w:rPr>
                                <w:noProof/>
                              </w:rPr>
                              <w:t>16</w:t>
                            </w:r>
                            <w:r>
                              <w:fldChar w:fldCharType="end"/>
                            </w:r>
                            <w:r>
                              <w:t xml:space="preserve"> Sidebar with every menu item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9E6C7C" id="Text Box 33" o:spid="_x0000_s1041" type="#_x0000_t202" style="position:absolute;left:0;text-align:left;margin-left:0;margin-top:308.1pt;width:174.75pt;height:.05pt;z-index:2517063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" stroked="f">
                <v:textbox style="mso-fit-shape-to-text:t" inset="0,0,0,0">
                  <w:txbxContent>
                    <w:p w14:paraId="5E2410F6" w14:textId="12A80F16" w:rsidR="000610C7" w:rsidRPr="005A7CC3" w:rsidRDefault="000610C7" w:rsidP="00EB1BBC">
                      <w:pPr>
                        <w:pStyle w:val="Caption"/>
                        <w:jc w:val="center"/>
                        <w:rPr>
                          <w:sz w:val="24"/>
                          <w:szCs w:val="24"/>
                        </w:rPr>
                      </w:pPr>
                      <w:r>
                        <w:t xml:space="preserve">Figure </w:t>
                      </w:r>
                      <w:r>
                        <w:fldChar w:fldCharType="begin"/>
                      </w:r>
                      <w:r>
                        <w:instrText xml:space="preserve"> SEQ Figure \* ARABIC </w:instrText>
                      </w:r>
                      <w:r>
                        <w:fldChar w:fldCharType="separate"/>
                      </w:r>
                      <w:r>
                        <w:rPr>
                          <w:noProof/>
                        </w:rPr>
                        <w:t>16</w:t>
                      </w:r>
                      <w:r>
                        <w:fldChar w:fldCharType="end"/>
                      </w:r>
                      <w:r>
                        <w:t xml:space="preserve"> Sidebar with every menu item</w:t>
                      </w:r>
                    </w:p>
                  </w:txbxContent>
                </v:textbox>
                <w10:wrap type="topAndBottom" anchorx="margin"/>
              </v:shape>
            </w:pict>
          </mc:Fallback>
        </mc:AlternateContent>
      </w:r>
      <w:r w:rsidRPr="000610C7">
        <w:drawing>
          <wp:anchor distT="0" distB="0" distL="114300" distR="114300" simplePos="0" relativeHeight="251704320" behindDoc="0" locked="0" layoutInCell="1" allowOverlap="1" wp14:anchorId="72196B01" wp14:editId="4FDB5ACE">
            <wp:simplePos x="0" y="0"/>
            <wp:positionH relativeFrom="margin">
              <wp:posOffset>1857375</wp:posOffset>
            </wp:positionH>
            <wp:positionV relativeFrom="paragraph">
              <wp:posOffset>969645</wp:posOffset>
            </wp:positionV>
            <wp:extent cx="2219325" cy="3038475"/>
            <wp:effectExtent l="0" t="0" r="9525" b="9525"/>
            <wp:wrapTopAndBottom/>
            <wp:docPr id="32" name="Picture 3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chat or text messag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219325" cy="3038475"/>
                    </a:xfrm>
                    <a:prstGeom prst="rect">
                      <a:avLst/>
                    </a:prstGeom>
                  </pic:spPr>
                </pic:pic>
              </a:graphicData>
            </a:graphic>
          </wp:anchor>
        </w:drawing>
      </w:r>
      <w:r w:rsidR="00C83956">
        <w:t xml:space="preserve">As it currently stands, this project shows several </w:t>
      </w:r>
      <w:r w:rsidR="00895C17">
        <w:t xml:space="preserve">analyses. The biggest thing is the 3D representation of hand positions. This data </w:t>
      </w:r>
      <w:r w:rsidR="008561FE">
        <w:t>easily shows how long someone keeps their hand in a relative position.</w:t>
      </w:r>
      <w:r w:rsidR="002E3378">
        <w:t xml:space="preserve"> With this information, I can infer where rest positions lie or where the most time is taken </w:t>
      </w:r>
      <w:r w:rsidR="006D17B1">
        <w:t>in the simulation. This leads to multiple inferences on topics such as user friendliness, is the simulation too hard to understand at this part</w:t>
      </w:r>
      <w:r w:rsidR="00941E18">
        <w:t xml:space="preserve"> and thus the user is taking a long time to complete a step</w:t>
      </w:r>
      <w:r w:rsidR="00662F40">
        <w:t>. M</w:t>
      </w:r>
      <w:r w:rsidR="00941E18">
        <w:t xml:space="preserve">aybe the step is </w:t>
      </w:r>
      <w:r w:rsidR="00662F40">
        <w:t xml:space="preserve">very </w:t>
      </w:r>
      <w:r w:rsidR="00507C7E">
        <w:t>important,</w:t>
      </w:r>
      <w:r w:rsidR="00662F40">
        <w:t xml:space="preserve"> and the user is taking their time to perform it as carefully as possible.</w:t>
      </w:r>
      <w:r w:rsidR="002C38C7">
        <w:t xml:space="preserve"> </w:t>
      </w:r>
    </w:p>
    <w:p w14:paraId="1A781B5A" w14:textId="67593303" w:rsidR="00A11CEF" w:rsidRDefault="002C38C7" w:rsidP="005D757F">
      <w:r>
        <w:t xml:space="preserve">Another analysis </w:t>
      </w:r>
      <w:r w:rsidR="002808BC">
        <w:t>comes from</w:t>
      </w:r>
      <w:r>
        <w:t xml:space="preserve"> the </w:t>
      </w:r>
      <w:r w:rsidR="002808BC">
        <w:t xml:space="preserve">quiz. With the quiz being an indicator for the user’s knowledge about the procedure, different conclusions can be drawn from the relation of their </w:t>
      </w:r>
      <w:r w:rsidR="00631A08">
        <w:t xml:space="preserve">quiz results to the actual metric results. Until the study has happened, I can only speculate that there will be a </w:t>
      </w:r>
      <w:r w:rsidR="00580ECD">
        <w:t>positive correlation</w:t>
      </w:r>
      <w:r w:rsidR="00211AC3">
        <w:t xml:space="preserve"> between</w:t>
      </w:r>
      <w:r w:rsidR="00580ECD">
        <w:t xml:space="preserve"> quiz scores and metric scores</w:t>
      </w:r>
      <w:r w:rsidR="003515B1">
        <w:t>. One thing that I cannot know beforehand is if a longer simulation time will have a correlation with the metric and quiz scores.</w:t>
      </w:r>
    </w:p>
    <w:p w14:paraId="6406F2CC" w14:textId="6541A3FA" w:rsidR="00837EE8" w:rsidRDefault="00837EE8" w:rsidP="005D757F">
      <w:r>
        <w:lastRenderedPageBreak/>
        <w:t xml:space="preserve">The head movement </w:t>
      </w:r>
      <w:r w:rsidR="00FD3EF8">
        <w:t xml:space="preserve">data is something that I am interested in. I don’t know what kind of conclusions will be drawn from that data. I </w:t>
      </w:r>
      <w:r w:rsidR="00B57EEE">
        <w:t xml:space="preserve">hypothesize that the amount the head moves will be related to the metric </w:t>
      </w:r>
      <w:r w:rsidR="00E14095">
        <w:t>scores,</w:t>
      </w:r>
      <w:r w:rsidR="00B57EEE">
        <w:t xml:space="preserve"> </w:t>
      </w:r>
      <w:r w:rsidR="003A4383">
        <w:t xml:space="preserve">but I am unsure </w:t>
      </w:r>
      <w:r w:rsidR="00E14095">
        <w:t>in what</w:t>
      </w:r>
      <w:r w:rsidR="003A4383">
        <w:t xml:space="preserve"> way. Will more movement equate to a better </w:t>
      </w:r>
      <w:r w:rsidR="00E14095">
        <w:t>score,</w:t>
      </w:r>
      <w:r w:rsidR="003A4383">
        <w:t xml:space="preserve"> or will the calm and knowledgeable </w:t>
      </w:r>
      <w:r w:rsidR="00E14095">
        <w:t>lack of motion perform better?</w:t>
      </w:r>
    </w:p>
    <w:p w14:paraId="223C9B98" w14:textId="77777777" w:rsidR="00371B38" w:rsidRDefault="00371B38" w:rsidP="005D757F"/>
    <w:p w14:paraId="60254671" w14:textId="59AB0EDE" w:rsidR="00F0092A" w:rsidRDefault="00F0092A" w:rsidP="00F0092A">
      <w:pPr>
        <w:pStyle w:val="Heading2"/>
      </w:pPr>
      <w:r>
        <w:t>Future Work</w:t>
      </w:r>
    </w:p>
    <w:p w14:paraId="1266377D" w14:textId="0BDC474C" w:rsidR="00F0092A" w:rsidRDefault="00C812EB" w:rsidP="00F0092A">
      <w:r>
        <w:t xml:space="preserve">With the fact that this project was made to assist me in </w:t>
      </w:r>
      <w:r w:rsidR="00021B3B">
        <w:t>the research for my thesis</w:t>
      </w:r>
      <w:r>
        <w:t>, there is little doubt that I will be adding to this throughout</w:t>
      </w:r>
      <w:r w:rsidR="004066ED">
        <w:t xml:space="preserve"> </w:t>
      </w:r>
      <w:r w:rsidR="00A7432C">
        <w:t>my remaining semesters.</w:t>
      </w:r>
    </w:p>
    <w:p w14:paraId="1CA7D846" w14:textId="3184EA49" w:rsidR="00021B3B" w:rsidRDefault="00021B3B" w:rsidP="00F0092A">
      <w:r>
        <w:t xml:space="preserve">First, since the </w:t>
      </w:r>
      <w:r w:rsidR="009E2855">
        <w:t xml:space="preserve">operation is separated into a list of steps, or phases as the simulations has them called, I can </w:t>
      </w:r>
      <w:r w:rsidR="00CE2DA0">
        <w:t xml:space="preserve">include the phase number along with the time in the .csv print outs. This will allow me to better compare the different steps. It will especially make it easy to tell which step the user is on </w:t>
      </w:r>
      <w:r w:rsidR="00EF6E10">
        <w:t xml:space="preserve">at what times. In addition, </w:t>
      </w:r>
      <w:r w:rsidR="00C87E7E">
        <w:t xml:space="preserve">I </w:t>
      </w:r>
      <w:r w:rsidR="0008060E">
        <w:t>could</w:t>
      </w:r>
      <w:r w:rsidR="00C87E7E">
        <w:t xml:space="preserve"> subset data based on that step number to better isolate portions of the procedure to scrutinize the data more </w:t>
      </w:r>
      <w:r w:rsidR="007A2621">
        <w:t>accurately</w:t>
      </w:r>
      <w:r w:rsidR="00C87E7E">
        <w:t xml:space="preserve">. </w:t>
      </w:r>
      <w:r w:rsidR="00CA4556">
        <w:t>Shiny dashboards can take advantage of that with the slider input to give the user more agency about what they are looking at with an interactive tool.</w:t>
      </w:r>
    </w:p>
    <w:p w14:paraId="531CCD55" w14:textId="1F4889B0" w:rsidR="00CA4556" w:rsidRDefault="005D2E52" w:rsidP="00F0092A">
      <w:r>
        <w:t xml:space="preserve">Afterward, </w:t>
      </w:r>
      <w:r w:rsidR="004911F6">
        <w:t xml:space="preserve">I can add a tab system to compare the different simulations. </w:t>
      </w:r>
      <w:r w:rsidR="00200377">
        <w:t>The tab system would work with the boxes and be within the ‘</w:t>
      </w:r>
      <w:proofErr w:type="spellStart"/>
      <w:r w:rsidR="00200377">
        <w:t>tabitem</w:t>
      </w:r>
      <w:proofErr w:type="spellEnd"/>
      <w:r w:rsidR="00200377">
        <w:t xml:space="preserve">’ that shiny dashboard has. </w:t>
      </w:r>
      <w:r w:rsidR="005E1A08">
        <w:t xml:space="preserve">It would be very similar to the sidebar tabs with its own input system and outputs that are saved even when going to another tab. </w:t>
      </w:r>
      <w:r w:rsidR="00693E43">
        <w:t>Tabs will allow for more comparisons to be made in a quicker manner than having to run the dashboard more than once and compare what is being displayed on each.</w:t>
      </w:r>
    </w:p>
    <w:p w14:paraId="50BBEA72" w14:textId="0E97A7C6" w:rsidR="00E81978" w:rsidRPr="006B0C6A" w:rsidRDefault="00345699" w:rsidP="006B0C6A">
      <w:r>
        <w:t xml:space="preserve">Eventually, I might be able to connect the dashboard </w:t>
      </w:r>
      <w:r w:rsidR="00AA1990">
        <w:t>to the</w:t>
      </w:r>
      <w:r>
        <w:t xml:space="preserve"> internet and have it </w:t>
      </w:r>
      <w:r w:rsidR="00FB4C66">
        <w:t>connected</w:t>
      </w:r>
      <w:r>
        <w:t xml:space="preserve"> to a database that Unity sends to </w:t>
      </w:r>
      <w:r w:rsidR="00FB4C66">
        <w:t>automatically</w:t>
      </w:r>
      <w:r>
        <w:t xml:space="preserve">. Connecting Unity to the internet and having a </w:t>
      </w:r>
      <w:r>
        <w:lastRenderedPageBreak/>
        <w:t xml:space="preserve">database that is </w:t>
      </w:r>
      <w:r w:rsidR="00AA1990">
        <w:t>maintained somewhere is a lofty goal, but it would streamline the work process</w:t>
      </w:r>
      <w:r w:rsidR="00FB4C66">
        <w:t xml:space="preserve"> and remove the manual step of plugging in the files</w:t>
      </w:r>
      <w:r w:rsidR="00953F4E">
        <w:t xml:space="preserve"> from my hard drive</w:t>
      </w:r>
      <w:r w:rsidR="00AA1990">
        <w:t>.</w:t>
      </w:r>
    </w:p>
    <w:p w14:paraId="1F663221" w14:textId="36BEEA9D" w:rsidR="00E81978" w:rsidRDefault="00E81978" w:rsidP="006B0C6A">
      <w:pPr>
        <w:ind w:firstLine="0"/>
      </w:pPr>
    </w:p>
    <w:sdt>
      <w:sdtPr>
        <w:rPr>
          <w:rFonts w:asciiTheme="minorHAnsi" w:eastAsiaTheme="minorEastAsia" w:hAnsiTheme="minorHAnsi" w:cstheme="minorBidi"/>
        </w:rPr>
        <w:id w:val="62297111"/>
        <w:docPartObj>
          <w:docPartGallery w:val="Bibliographies"/>
          <w:docPartUnique/>
        </w:docPartObj>
      </w:sdtPr>
      <w:sdtContent>
        <w:p w14:paraId="2E9DCE44" w14:textId="77777777" w:rsidR="00E81978" w:rsidRDefault="005D3A03">
          <w:pPr>
            <w:pStyle w:val="SectionTitle"/>
          </w:pPr>
          <w:r>
            <w:t>References</w:t>
          </w:r>
        </w:p>
        <w:p w14:paraId="3D5BF85C" w14:textId="56679895" w:rsidR="00333C06" w:rsidRDefault="00133FA0" w:rsidP="00133FA0">
          <w:pPr>
            <w:pStyle w:val="Bibliography"/>
          </w:pPr>
          <w:hyperlink r:id="rId25" w:history="1">
            <w:r w:rsidRPr="00401515">
              <w:rPr>
                <w:rStyle w:val="Hyperlink"/>
              </w:rPr>
              <w:t>https://rstudio.github.io/shinydashbo</w:t>
            </w:r>
            <w:r w:rsidRPr="00401515">
              <w:rPr>
                <w:rStyle w:val="Hyperlink"/>
              </w:rPr>
              <w:t>a</w:t>
            </w:r>
            <w:r w:rsidRPr="00401515">
              <w:rPr>
                <w:rStyle w:val="Hyperlink"/>
              </w:rPr>
              <w:t>rd/</w:t>
            </w:r>
            <w:r w:rsidRPr="00401515">
              <w:rPr>
                <w:rStyle w:val="Hyperlink"/>
              </w:rPr>
              <w:t>index</w:t>
            </w:r>
            <w:r w:rsidRPr="00401515">
              <w:rPr>
                <w:rStyle w:val="Hyperlink"/>
              </w:rPr>
              <w:t>.html</w:t>
            </w:r>
          </w:hyperlink>
          <w:r w:rsidR="00333C06">
            <w:t xml:space="preserve"> (</w:t>
          </w:r>
          <w:proofErr w:type="spellStart"/>
          <w:r w:rsidR="00D176AB">
            <w:t>shinydashboard</w:t>
          </w:r>
          <w:proofErr w:type="spellEnd"/>
          <w:r w:rsidR="00D176AB">
            <w:t xml:space="preserve"> </w:t>
          </w:r>
          <w:r>
            <w:t>simple tutorial)</w:t>
          </w:r>
        </w:p>
        <w:p w14:paraId="495AE44E" w14:textId="3807D4DA" w:rsidR="00133FA0" w:rsidRDefault="00133FA0" w:rsidP="00133FA0">
          <w:pPr>
            <w:ind w:firstLine="0"/>
          </w:pPr>
          <w:hyperlink r:id="rId26" w:history="1">
            <w:r w:rsidRPr="00401515">
              <w:rPr>
                <w:rStyle w:val="Hyperlink"/>
              </w:rPr>
              <w:t>https://www.youtube.com/watch?v=ORssNrhwp</w:t>
            </w:r>
            <w:r w:rsidRPr="00401515">
              <w:rPr>
                <w:rStyle w:val="Hyperlink"/>
              </w:rPr>
              <w:t>-</w:t>
            </w:r>
            <w:r w:rsidRPr="00401515">
              <w:rPr>
                <w:rStyle w:val="Hyperlink"/>
              </w:rPr>
              <w:t>k&amp;ab_channel=Learndataanalyticswithus</w:t>
            </w:r>
          </w:hyperlink>
          <w:r>
            <w:t xml:space="preserve"> (</w:t>
          </w:r>
          <w:r w:rsidR="005F332A">
            <w:t>File Input for .csv files)</w:t>
          </w:r>
        </w:p>
        <w:p w14:paraId="1F7D8271" w14:textId="5AB35B99" w:rsidR="005F332A" w:rsidRDefault="005F332A" w:rsidP="00133FA0">
          <w:pPr>
            <w:ind w:firstLine="0"/>
          </w:pPr>
          <w:hyperlink r:id="rId27" w:history="1">
            <w:r w:rsidRPr="00401515">
              <w:rPr>
                <w:rStyle w:val="Hyperlink"/>
              </w:rPr>
              <w:t>https://www.tutorialspoint.com/r/r_csv_files.htm</w:t>
            </w:r>
          </w:hyperlink>
          <w:r>
            <w:t xml:space="preserve"> (tutorial on using .csv files</w:t>
          </w:r>
          <w:r w:rsidR="00B3507D">
            <w:t xml:space="preserve"> in R</w:t>
          </w:r>
          <w:r w:rsidR="00893406">
            <w:t>)</w:t>
          </w:r>
        </w:p>
        <w:p w14:paraId="2DCDDAB2" w14:textId="6B72C7B5" w:rsidR="004F7F5D" w:rsidRDefault="004F7F5D" w:rsidP="00133FA0">
          <w:pPr>
            <w:ind w:firstLine="0"/>
          </w:pPr>
          <w:hyperlink r:id="rId28" w:history="1">
            <w:r w:rsidRPr="00401515">
              <w:rPr>
                <w:rStyle w:val="Hyperlink"/>
              </w:rPr>
              <w:t>https://shiny.rstudio.com/tutorial/written-tutorial/lesson3/</w:t>
            </w:r>
          </w:hyperlink>
          <w:r>
            <w:t xml:space="preserve"> (</w:t>
          </w:r>
          <w:r w:rsidR="005B4A9D">
            <w:t>R shiny widgets)</w:t>
          </w:r>
        </w:p>
        <w:p w14:paraId="2D645FA5" w14:textId="44BD7F4C" w:rsidR="005B4A9D" w:rsidRDefault="005B4A9D" w:rsidP="00133FA0">
          <w:pPr>
            <w:ind w:firstLine="0"/>
          </w:pPr>
          <w:hyperlink r:id="rId29" w:history="1">
            <w:r w:rsidRPr="00401515">
              <w:rPr>
                <w:rStyle w:val="Hyperlink"/>
              </w:rPr>
              <w:t>https://plotly.com/r/3d-scatter-plots/</w:t>
            </w:r>
          </w:hyperlink>
          <w:r>
            <w:t xml:space="preserve"> (</w:t>
          </w:r>
          <w:proofErr w:type="spellStart"/>
          <w:r>
            <w:t>Plotly</w:t>
          </w:r>
          <w:proofErr w:type="spellEnd"/>
          <w:r>
            <w:t xml:space="preserve"> 3D scatterplots)</w:t>
          </w:r>
        </w:p>
        <w:p w14:paraId="34C96C70" w14:textId="1C49E5A5" w:rsidR="005B4A9D" w:rsidRDefault="00340D00" w:rsidP="00133FA0">
          <w:pPr>
            <w:ind w:firstLine="0"/>
          </w:pPr>
          <w:hyperlink r:id="rId30" w:history="1">
            <w:r w:rsidRPr="00401515">
              <w:rPr>
                <w:rStyle w:val="Hyperlink"/>
              </w:rPr>
              <w:t>https://plotly-r.com/d-charts.html</w:t>
            </w:r>
          </w:hyperlink>
          <w:r>
            <w:t xml:space="preserve"> (</w:t>
          </w:r>
          <w:proofErr w:type="spellStart"/>
          <w:r>
            <w:t>Plotly</w:t>
          </w:r>
          <w:proofErr w:type="spellEnd"/>
          <w:r>
            <w:t xml:space="preserve"> color markers)</w:t>
          </w:r>
        </w:p>
        <w:p w14:paraId="59FBB9FD" w14:textId="7ACE7CBF" w:rsidR="00340D00" w:rsidRDefault="009320B8" w:rsidP="00133FA0">
          <w:pPr>
            <w:ind w:firstLine="0"/>
          </w:pPr>
          <w:hyperlink r:id="rId31" w:history="1">
            <w:r w:rsidRPr="00401515">
              <w:rPr>
                <w:rStyle w:val="Hyperlink"/>
              </w:rPr>
              <w:t>https://rstudio.github.io/DT/</w:t>
            </w:r>
          </w:hyperlink>
          <w:r>
            <w:t xml:space="preserve"> (DT package and its usage)</w:t>
          </w:r>
        </w:p>
        <w:p w14:paraId="5E94A1D9" w14:textId="1BDA4EE4" w:rsidR="009320B8" w:rsidRDefault="00A33857" w:rsidP="00133FA0">
          <w:pPr>
            <w:ind w:firstLine="0"/>
          </w:pPr>
          <w:hyperlink r:id="rId32" w:history="1">
            <w:r w:rsidRPr="00401515">
              <w:rPr>
                <w:rStyle w:val="Hyperlink"/>
              </w:rPr>
              <w:t>https://stackoverflow.com/questions/47505893/adding-a-vertical-and-horizontal-scroll-bar-to-the-dt-table-in-r-shiny</w:t>
            </w:r>
          </w:hyperlink>
          <w:r>
            <w:t xml:space="preserve"> (Adding scrolling options to DT table)</w:t>
          </w:r>
        </w:p>
        <w:p w14:paraId="21114670" w14:textId="2788A78B" w:rsidR="00A33857" w:rsidRDefault="00BD7E34" w:rsidP="00133FA0">
          <w:pPr>
            <w:ind w:firstLine="0"/>
          </w:pPr>
          <w:hyperlink r:id="rId33" w:history="1">
            <w:r w:rsidRPr="00401515">
              <w:rPr>
                <w:rStyle w:val="Hyperlink"/>
              </w:rPr>
              <w:t>https://stackoverflow.com/questions/7531868/how-to-rename-a-single-column-in-a-data-frame</w:t>
            </w:r>
          </w:hyperlink>
          <w:r>
            <w:t xml:space="preserve"> (Renaming data)</w:t>
          </w:r>
        </w:p>
        <w:p w14:paraId="40903692" w14:textId="41BA28A1" w:rsidR="00BD7E34" w:rsidRDefault="00937D5E" w:rsidP="00133FA0">
          <w:pPr>
            <w:ind w:firstLine="0"/>
          </w:pPr>
          <w:hyperlink r:id="rId34" w:history="1">
            <w:r w:rsidRPr="00401515">
              <w:rPr>
                <w:rStyle w:val="Hyperlink"/>
              </w:rPr>
              <w:t>http://www.sthda.com/english/wiki/ggplot2-pie-chart-quick-start-guide-r-software-and-data-visualization</w:t>
            </w:r>
          </w:hyperlink>
          <w:r>
            <w:t xml:space="preserve"> (ggplot2 graphs - bar)</w:t>
          </w:r>
        </w:p>
        <w:p w14:paraId="1DB57E35" w14:textId="21F33853" w:rsidR="00937D5E" w:rsidRDefault="00937D5E" w:rsidP="00133FA0">
          <w:pPr>
            <w:ind w:firstLine="0"/>
          </w:pPr>
          <w:hyperlink r:id="rId35" w:history="1">
            <w:r w:rsidRPr="00401515">
              <w:rPr>
                <w:rStyle w:val="Hyperlink"/>
              </w:rPr>
              <w:t>https://plotly.com/r/bar-charts/</w:t>
            </w:r>
          </w:hyperlink>
          <w:r>
            <w:t xml:space="preserve"> </w:t>
          </w:r>
          <w:r w:rsidR="00D360EF">
            <w:t>(</w:t>
          </w:r>
          <w:proofErr w:type="spellStart"/>
          <w:r w:rsidR="00D360EF">
            <w:t>plotly</w:t>
          </w:r>
          <w:proofErr w:type="spellEnd"/>
          <w:r w:rsidR="00D360EF">
            <w:t xml:space="preserve"> bar graphs)</w:t>
          </w:r>
        </w:p>
        <w:p w14:paraId="0AC4873F" w14:textId="77777777" w:rsidR="00D360EF" w:rsidRDefault="00D360EF" w:rsidP="00133FA0">
          <w:pPr>
            <w:ind w:firstLine="0"/>
          </w:pPr>
        </w:p>
        <w:p w14:paraId="29BA3748" w14:textId="77777777" w:rsidR="00133FA0" w:rsidRPr="00133FA0" w:rsidRDefault="00133FA0" w:rsidP="00133FA0"/>
        <w:p w14:paraId="2A49AE0F" w14:textId="4326AA31" w:rsidR="00E81978" w:rsidRDefault="00C31D30" w:rsidP="003924A7">
          <w:pPr>
            <w:pStyle w:val="Bibliography"/>
            <w:rPr>
              <w:noProof/>
            </w:rPr>
          </w:pPr>
          <w:r>
            <w:fldChar w:fldCharType="begin"/>
          </w:r>
          <w:r>
            <w:instrText xml:space="preserve"> BIBLIOGRAPHY </w:instrText>
          </w:r>
          <w:r>
            <w:fldChar w:fldCharType="separate"/>
          </w:r>
          <w:r>
            <w:rPr>
              <w:b/>
              <w:bCs/>
              <w:noProof/>
            </w:rPr>
            <w:fldChar w:fldCharType="end"/>
          </w:r>
        </w:p>
      </w:sdtContent>
    </w:sdt>
    <w:p w14:paraId="0C21FCD3" w14:textId="68881843" w:rsidR="00E81978" w:rsidRDefault="00E81978">
      <w:pPr>
        <w:pStyle w:val="TableFigure"/>
      </w:pPr>
    </w:p>
    <w:p w14:paraId="4817ABD7" w14:textId="4F28275A" w:rsidR="00E125F0" w:rsidRDefault="00E125F0">
      <w:r>
        <w:br w:type="page"/>
      </w:r>
    </w:p>
    <w:p w14:paraId="527A9624" w14:textId="27CAD023" w:rsidR="00E125F0" w:rsidRDefault="00E125F0" w:rsidP="00C94A0B">
      <w:pPr>
        <w:pStyle w:val="SectionTitle"/>
      </w:pPr>
      <w:r>
        <w:lastRenderedPageBreak/>
        <w:t>Appendix</w:t>
      </w:r>
    </w:p>
    <w:p w14:paraId="2A9F97D9" w14:textId="050EACB7" w:rsidR="00E125F0" w:rsidRDefault="0011378B" w:rsidP="00E125F0">
      <w:r>
        <w:t>Appendix A (Code) –</w:t>
      </w:r>
    </w:p>
    <w:p w14:paraId="7D55BE8E" w14:textId="77777777" w:rsidR="0011378B" w:rsidRPr="00E125F0" w:rsidRDefault="0011378B" w:rsidP="00E125F0"/>
    <w:sectPr w:rsidR="0011378B" w:rsidRPr="00E125F0">
      <w:headerReference w:type="default" r:id="rId36"/>
      <w:headerReference w:type="first" r:id="rId37"/>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C3D5D0" w14:textId="77777777" w:rsidR="00E22838" w:rsidRDefault="00E22838">
      <w:pPr>
        <w:spacing w:line="240" w:lineRule="auto"/>
      </w:pPr>
      <w:r>
        <w:separator/>
      </w:r>
    </w:p>
    <w:p w14:paraId="4DEE505F" w14:textId="77777777" w:rsidR="00E22838" w:rsidRDefault="00E22838"/>
  </w:endnote>
  <w:endnote w:type="continuationSeparator" w:id="0">
    <w:p w14:paraId="4C9862E4" w14:textId="77777777" w:rsidR="00E22838" w:rsidRDefault="00E22838">
      <w:pPr>
        <w:spacing w:line="240" w:lineRule="auto"/>
      </w:pPr>
      <w:r>
        <w:continuationSeparator/>
      </w:r>
    </w:p>
    <w:p w14:paraId="0D169801" w14:textId="77777777" w:rsidR="00E22838" w:rsidRDefault="00E2283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E43AE7" w14:textId="77777777" w:rsidR="00E22838" w:rsidRDefault="00E22838">
      <w:pPr>
        <w:spacing w:line="240" w:lineRule="auto"/>
      </w:pPr>
      <w:r>
        <w:separator/>
      </w:r>
    </w:p>
    <w:p w14:paraId="1CB483FD" w14:textId="77777777" w:rsidR="00E22838" w:rsidRDefault="00E22838"/>
  </w:footnote>
  <w:footnote w:type="continuationSeparator" w:id="0">
    <w:p w14:paraId="0FD9169E" w14:textId="77777777" w:rsidR="00E22838" w:rsidRDefault="00E22838">
      <w:pPr>
        <w:spacing w:line="240" w:lineRule="auto"/>
      </w:pPr>
      <w:r>
        <w:continuationSeparator/>
      </w:r>
    </w:p>
    <w:p w14:paraId="16455CC7" w14:textId="77777777" w:rsidR="00E22838" w:rsidRDefault="00E2283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C6D6B" w14:textId="356E9125" w:rsidR="00E81978" w:rsidRDefault="00000000">
    <w:pPr>
      <w:pStyle w:val="Header"/>
    </w:pPr>
    <w:sdt>
      <w:sdtPr>
        <w:rPr>
          <w:rStyle w:val="Strong"/>
        </w:rPr>
        <w:alias w:val="Running head"/>
        <w:tag w:val=""/>
        <w:id w:val="12739865"/>
        <w:placeholder>
          <w:docPart w:val="1D2B1232207E43039CF06210E262C1F3"/>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867AD5">
          <w:rPr>
            <w:rStyle w:val="Strong"/>
          </w:rPr>
          <w:t>VCOST analysis</w:t>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0D3F41">
      <w:rPr>
        <w:rStyle w:val="Strong"/>
        <w:noProof/>
      </w:rPr>
      <w:t>8</w:t>
    </w:r>
    <w:r w:rsidR="005D3A03">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82F26E" w14:textId="6DCE4010" w:rsidR="00E81978" w:rsidRDefault="005D3A03">
    <w:pPr>
      <w:pStyle w:val="Header"/>
      <w:rPr>
        <w:rStyle w:val="Strong"/>
      </w:rPr>
    </w:pPr>
    <w:r>
      <w:t xml:space="preserve">Running head: </w:t>
    </w:r>
    <w:sdt>
      <w:sdtPr>
        <w:rPr>
          <w:rStyle w:val="Strong"/>
        </w:rPr>
        <w:alias w:val="Running head"/>
        <w:tag w:val=""/>
        <w:id w:val="-696842620"/>
        <w:placeholder>
          <w:docPart w:val="A8F7AF1F74774A129CC2726B2ECA306A"/>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867AD5">
          <w:rPr>
            <w:rStyle w:val="Strong"/>
          </w:rPr>
          <w:t>VCOST analysis</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0D3F41">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689994547">
    <w:abstractNumId w:val="9"/>
  </w:num>
  <w:num w:numId="2" w16cid:durableId="272324170">
    <w:abstractNumId w:val="7"/>
  </w:num>
  <w:num w:numId="3" w16cid:durableId="1788815633">
    <w:abstractNumId w:val="6"/>
  </w:num>
  <w:num w:numId="4" w16cid:durableId="623929754">
    <w:abstractNumId w:val="5"/>
  </w:num>
  <w:num w:numId="5" w16cid:durableId="976422762">
    <w:abstractNumId w:val="4"/>
  </w:num>
  <w:num w:numId="6" w16cid:durableId="1253080535">
    <w:abstractNumId w:val="8"/>
  </w:num>
  <w:num w:numId="7" w16cid:durableId="2067534540">
    <w:abstractNumId w:val="3"/>
  </w:num>
  <w:num w:numId="8" w16cid:durableId="546255819">
    <w:abstractNumId w:val="2"/>
  </w:num>
  <w:num w:numId="9" w16cid:durableId="1307248928">
    <w:abstractNumId w:val="1"/>
  </w:num>
  <w:num w:numId="10" w16cid:durableId="166792720">
    <w:abstractNumId w:val="0"/>
  </w:num>
  <w:num w:numId="11" w16cid:durableId="56826989">
    <w:abstractNumId w:val="9"/>
    <w:lvlOverride w:ilvl="0">
      <w:startOverride w:val="1"/>
    </w:lvlOverride>
  </w:num>
  <w:num w:numId="12" w16cid:durableId="372460986">
    <w:abstractNumId w:val="13"/>
  </w:num>
  <w:num w:numId="13" w16cid:durableId="568197700">
    <w:abstractNumId w:val="11"/>
  </w:num>
  <w:num w:numId="14" w16cid:durableId="40132284">
    <w:abstractNumId w:val="10"/>
  </w:num>
  <w:num w:numId="15" w16cid:durableId="87361874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F39"/>
    <w:rsid w:val="00002652"/>
    <w:rsid w:val="00020C6A"/>
    <w:rsid w:val="00021B3B"/>
    <w:rsid w:val="00037C7A"/>
    <w:rsid w:val="00050624"/>
    <w:rsid w:val="00060497"/>
    <w:rsid w:val="000610C7"/>
    <w:rsid w:val="000700C2"/>
    <w:rsid w:val="0007486D"/>
    <w:rsid w:val="0008060E"/>
    <w:rsid w:val="00081943"/>
    <w:rsid w:val="00081F9F"/>
    <w:rsid w:val="00084AB3"/>
    <w:rsid w:val="00091961"/>
    <w:rsid w:val="000A1288"/>
    <w:rsid w:val="000A2626"/>
    <w:rsid w:val="000B0563"/>
    <w:rsid w:val="000B4FB9"/>
    <w:rsid w:val="000D3F41"/>
    <w:rsid w:val="000F7649"/>
    <w:rsid w:val="0011378B"/>
    <w:rsid w:val="0011404E"/>
    <w:rsid w:val="0011568E"/>
    <w:rsid w:val="001264BF"/>
    <w:rsid w:val="00133FA0"/>
    <w:rsid w:val="00135A5B"/>
    <w:rsid w:val="00140093"/>
    <w:rsid w:val="00140FB8"/>
    <w:rsid w:val="00154CC5"/>
    <w:rsid w:val="00156C3D"/>
    <w:rsid w:val="00164928"/>
    <w:rsid w:val="001A09BB"/>
    <w:rsid w:val="001A1C40"/>
    <w:rsid w:val="001A5AEF"/>
    <w:rsid w:val="001B3439"/>
    <w:rsid w:val="001B6E51"/>
    <w:rsid w:val="001D6A31"/>
    <w:rsid w:val="001E1BA0"/>
    <w:rsid w:val="001E7D44"/>
    <w:rsid w:val="00200377"/>
    <w:rsid w:val="00201684"/>
    <w:rsid w:val="00211AC3"/>
    <w:rsid w:val="00220C64"/>
    <w:rsid w:val="00234AB8"/>
    <w:rsid w:val="002504C7"/>
    <w:rsid w:val="00250F12"/>
    <w:rsid w:val="002559A9"/>
    <w:rsid w:val="00263832"/>
    <w:rsid w:val="00264177"/>
    <w:rsid w:val="002653A5"/>
    <w:rsid w:val="002808BC"/>
    <w:rsid w:val="00291EDF"/>
    <w:rsid w:val="002933DC"/>
    <w:rsid w:val="002A45E3"/>
    <w:rsid w:val="002A7062"/>
    <w:rsid w:val="002C29DF"/>
    <w:rsid w:val="002C38C7"/>
    <w:rsid w:val="002C6234"/>
    <w:rsid w:val="002D6602"/>
    <w:rsid w:val="002E3378"/>
    <w:rsid w:val="002E563F"/>
    <w:rsid w:val="002E631F"/>
    <w:rsid w:val="002E63E2"/>
    <w:rsid w:val="002F6FF6"/>
    <w:rsid w:val="00306104"/>
    <w:rsid w:val="00312911"/>
    <w:rsid w:val="00327046"/>
    <w:rsid w:val="00333C06"/>
    <w:rsid w:val="00337159"/>
    <w:rsid w:val="00337B56"/>
    <w:rsid w:val="00340D00"/>
    <w:rsid w:val="00345699"/>
    <w:rsid w:val="003503BF"/>
    <w:rsid w:val="003515B1"/>
    <w:rsid w:val="00355DCA"/>
    <w:rsid w:val="00362FC6"/>
    <w:rsid w:val="0036434F"/>
    <w:rsid w:val="00371B38"/>
    <w:rsid w:val="00371CE2"/>
    <w:rsid w:val="0037344F"/>
    <w:rsid w:val="00373AAF"/>
    <w:rsid w:val="00391407"/>
    <w:rsid w:val="00391E95"/>
    <w:rsid w:val="003924A7"/>
    <w:rsid w:val="003A192B"/>
    <w:rsid w:val="003A4383"/>
    <w:rsid w:val="003B351E"/>
    <w:rsid w:val="003B444F"/>
    <w:rsid w:val="003C128D"/>
    <w:rsid w:val="003C1776"/>
    <w:rsid w:val="003D1F0D"/>
    <w:rsid w:val="003D2A94"/>
    <w:rsid w:val="003D3488"/>
    <w:rsid w:val="003D670E"/>
    <w:rsid w:val="003F6F39"/>
    <w:rsid w:val="003F70D6"/>
    <w:rsid w:val="004066ED"/>
    <w:rsid w:val="00407215"/>
    <w:rsid w:val="004136D6"/>
    <w:rsid w:val="0042194F"/>
    <w:rsid w:val="004465FC"/>
    <w:rsid w:val="00453443"/>
    <w:rsid w:val="00454447"/>
    <w:rsid w:val="00466DA0"/>
    <w:rsid w:val="00477F50"/>
    <w:rsid w:val="004911F6"/>
    <w:rsid w:val="004A20B1"/>
    <w:rsid w:val="004A3E26"/>
    <w:rsid w:val="004B4BBA"/>
    <w:rsid w:val="004B5B7A"/>
    <w:rsid w:val="004B789C"/>
    <w:rsid w:val="004D0262"/>
    <w:rsid w:val="004D5618"/>
    <w:rsid w:val="004E0A41"/>
    <w:rsid w:val="004F3305"/>
    <w:rsid w:val="004F7F5D"/>
    <w:rsid w:val="00507C7E"/>
    <w:rsid w:val="00521B09"/>
    <w:rsid w:val="00547770"/>
    <w:rsid w:val="005478BA"/>
    <w:rsid w:val="00551A02"/>
    <w:rsid w:val="005526B3"/>
    <w:rsid w:val="005534FA"/>
    <w:rsid w:val="005611B2"/>
    <w:rsid w:val="005656B4"/>
    <w:rsid w:val="00566B72"/>
    <w:rsid w:val="00577CF9"/>
    <w:rsid w:val="00580ECD"/>
    <w:rsid w:val="005821AA"/>
    <w:rsid w:val="005834F8"/>
    <w:rsid w:val="00585980"/>
    <w:rsid w:val="00586B43"/>
    <w:rsid w:val="00594BDB"/>
    <w:rsid w:val="005A541C"/>
    <w:rsid w:val="005A6474"/>
    <w:rsid w:val="005B4A9D"/>
    <w:rsid w:val="005B72F4"/>
    <w:rsid w:val="005D2E52"/>
    <w:rsid w:val="005D3A03"/>
    <w:rsid w:val="005D757F"/>
    <w:rsid w:val="005E1A08"/>
    <w:rsid w:val="005E44E8"/>
    <w:rsid w:val="005F332A"/>
    <w:rsid w:val="006051B7"/>
    <w:rsid w:val="006077D0"/>
    <w:rsid w:val="00607F23"/>
    <w:rsid w:val="00614035"/>
    <w:rsid w:val="00621472"/>
    <w:rsid w:val="00631A08"/>
    <w:rsid w:val="006369C2"/>
    <w:rsid w:val="00643B69"/>
    <w:rsid w:val="00652E19"/>
    <w:rsid w:val="006565CD"/>
    <w:rsid w:val="00662F40"/>
    <w:rsid w:val="00664869"/>
    <w:rsid w:val="006662A3"/>
    <w:rsid w:val="00666728"/>
    <w:rsid w:val="00680503"/>
    <w:rsid w:val="00690ADB"/>
    <w:rsid w:val="00693E43"/>
    <w:rsid w:val="006A351A"/>
    <w:rsid w:val="006B0C6A"/>
    <w:rsid w:val="006C10A7"/>
    <w:rsid w:val="006D124F"/>
    <w:rsid w:val="006D17B1"/>
    <w:rsid w:val="006E1321"/>
    <w:rsid w:val="006E3392"/>
    <w:rsid w:val="007008F2"/>
    <w:rsid w:val="00710306"/>
    <w:rsid w:val="00735DF5"/>
    <w:rsid w:val="007420D2"/>
    <w:rsid w:val="00760A4F"/>
    <w:rsid w:val="007614CE"/>
    <w:rsid w:val="00770E36"/>
    <w:rsid w:val="0077530E"/>
    <w:rsid w:val="007845D0"/>
    <w:rsid w:val="00786B00"/>
    <w:rsid w:val="007A2621"/>
    <w:rsid w:val="007A4EBB"/>
    <w:rsid w:val="007A516D"/>
    <w:rsid w:val="007E7119"/>
    <w:rsid w:val="007E7387"/>
    <w:rsid w:val="007F21DE"/>
    <w:rsid w:val="007F66DD"/>
    <w:rsid w:val="008002C0"/>
    <w:rsid w:val="00823115"/>
    <w:rsid w:val="00826429"/>
    <w:rsid w:val="00826562"/>
    <w:rsid w:val="00837EE8"/>
    <w:rsid w:val="00841425"/>
    <w:rsid w:val="008561FE"/>
    <w:rsid w:val="00867AD5"/>
    <w:rsid w:val="00875A76"/>
    <w:rsid w:val="0087651A"/>
    <w:rsid w:val="0087743D"/>
    <w:rsid w:val="00893406"/>
    <w:rsid w:val="00895C17"/>
    <w:rsid w:val="008A0510"/>
    <w:rsid w:val="008A51B4"/>
    <w:rsid w:val="008B1AE6"/>
    <w:rsid w:val="008B22F9"/>
    <w:rsid w:val="008B39C2"/>
    <w:rsid w:val="008B4347"/>
    <w:rsid w:val="008B6E51"/>
    <w:rsid w:val="008C5323"/>
    <w:rsid w:val="008C7729"/>
    <w:rsid w:val="008C7863"/>
    <w:rsid w:val="008F3F9B"/>
    <w:rsid w:val="00906113"/>
    <w:rsid w:val="00912BCC"/>
    <w:rsid w:val="009179A8"/>
    <w:rsid w:val="009320B8"/>
    <w:rsid w:val="00933107"/>
    <w:rsid w:val="009368C8"/>
    <w:rsid w:val="00937D5E"/>
    <w:rsid w:val="00941E18"/>
    <w:rsid w:val="00947C3F"/>
    <w:rsid w:val="00953221"/>
    <w:rsid w:val="00953F4E"/>
    <w:rsid w:val="00957BFC"/>
    <w:rsid w:val="00963CB8"/>
    <w:rsid w:val="00976A10"/>
    <w:rsid w:val="00992ABC"/>
    <w:rsid w:val="009967BF"/>
    <w:rsid w:val="009A6A3B"/>
    <w:rsid w:val="009B20D9"/>
    <w:rsid w:val="009C316B"/>
    <w:rsid w:val="009D21A7"/>
    <w:rsid w:val="009D30A4"/>
    <w:rsid w:val="009D69AA"/>
    <w:rsid w:val="009E2855"/>
    <w:rsid w:val="00A0314E"/>
    <w:rsid w:val="00A11CEF"/>
    <w:rsid w:val="00A12E0C"/>
    <w:rsid w:val="00A238BC"/>
    <w:rsid w:val="00A26E02"/>
    <w:rsid w:val="00A31D9D"/>
    <w:rsid w:val="00A334CD"/>
    <w:rsid w:val="00A33857"/>
    <w:rsid w:val="00A352DA"/>
    <w:rsid w:val="00A424E2"/>
    <w:rsid w:val="00A5626E"/>
    <w:rsid w:val="00A5703A"/>
    <w:rsid w:val="00A57654"/>
    <w:rsid w:val="00A64F30"/>
    <w:rsid w:val="00A73AFE"/>
    <w:rsid w:val="00A7432C"/>
    <w:rsid w:val="00A74DB5"/>
    <w:rsid w:val="00A913C6"/>
    <w:rsid w:val="00AA1990"/>
    <w:rsid w:val="00AA4A90"/>
    <w:rsid w:val="00AC5945"/>
    <w:rsid w:val="00AC7053"/>
    <w:rsid w:val="00AC7450"/>
    <w:rsid w:val="00AD7FD7"/>
    <w:rsid w:val="00AF1387"/>
    <w:rsid w:val="00AF1A4E"/>
    <w:rsid w:val="00AF5E91"/>
    <w:rsid w:val="00B038AA"/>
    <w:rsid w:val="00B03F02"/>
    <w:rsid w:val="00B10DBC"/>
    <w:rsid w:val="00B13708"/>
    <w:rsid w:val="00B2147B"/>
    <w:rsid w:val="00B3507D"/>
    <w:rsid w:val="00B361E4"/>
    <w:rsid w:val="00B40B13"/>
    <w:rsid w:val="00B4497E"/>
    <w:rsid w:val="00B55F09"/>
    <w:rsid w:val="00B57EEE"/>
    <w:rsid w:val="00B714E7"/>
    <w:rsid w:val="00B72C06"/>
    <w:rsid w:val="00B742C6"/>
    <w:rsid w:val="00B823AA"/>
    <w:rsid w:val="00BA45DB"/>
    <w:rsid w:val="00BB3535"/>
    <w:rsid w:val="00BB5FC0"/>
    <w:rsid w:val="00BB7092"/>
    <w:rsid w:val="00BC254E"/>
    <w:rsid w:val="00BD2771"/>
    <w:rsid w:val="00BD61C3"/>
    <w:rsid w:val="00BD7E34"/>
    <w:rsid w:val="00BE3254"/>
    <w:rsid w:val="00BE3FE3"/>
    <w:rsid w:val="00BE4B3B"/>
    <w:rsid w:val="00BE7A52"/>
    <w:rsid w:val="00BF1675"/>
    <w:rsid w:val="00BF4184"/>
    <w:rsid w:val="00BF7E98"/>
    <w:rsid w:val="00C019E5"/>
    <w:rsid w:val="00C0601E"/>
    <w:rsid w:val="00C06B93"/>
    <w:rsid w:val="00C07928"/>
    <w:rsid w:val="00C25EF8"/>
    <w:rsid w:val="00C31D30"/>
    <w:rsid w:val="00C6332C"/>
    <w:rsid w:val="00C64172"/>
    <w:rsid w:val="00C66DB4"/>
    <w:rsid w:val="00C812D0"/>
    <w:rsid w:val="00C812EB"/>
    <w:rsid w:val="00C818D3"/>
    <w:rsid w:val="00C83956"/>
    <w:rsid w:val="00C87E7E"/>
    <w:rsid w:val="00C94203"/>
    <w:rsid w:val="00C94A0B"/>
    <w:rsid w:val="00CA2F13"/>
    <w:rsid w:val="00CA3EB9"/>
    <w:rsid w:val="00CA4556"/>
    <w:rsid w:val="00CA4E7A"/>
    <w:rsid w:val="00CA6D0F"/>
    <w:rsid w:val="00CB0C8C"/>
    <w:rsid w:val="00CB0D34"/>
    <w:rsid w:val="00CC3CA8"/>
    <w:rsid w:val="00CD39B3"/>
    <w:rsid w:val="00CD419B"/>
    <w:rsid w:val="00CD6E39"/>
    <w:rsid w:val="00CE2DA0"/>
    <w:rsid w:val="00CE39B6"/>
    <w:rsid w:val="00CF6E91"/>
    <w:rsid w:val="00D02264"/>
    <w:rsid w:val="00D0712A"/>
    <w:rsid w:val="00D15B50"/>
    <w:rsid w:val="00D176AB"/>
    <w:rsid w:val="00D17BEE"/>
    <w:rsid w:val="00D17CD9"/>
    <w:rsid w:val="00D224C8"/>
    <w:rsid w:val="00D24D03"/>
    <w:rsid w:val="00D360EF"/>
    <w:rsid w:val="00D36DA7"/>
    <w:rsid w:val="00D44266"/>
    <w:rsid w:val="00D45178"/>
    <w:rsid w:val="00D5485D"/>
    <w:rsid w:val="00D55EC7"/>
    <w:rsid w:val="00D71701"/>
    <w:rsid w:val="00D73F3B"/>
    <w:rsid w:val="00D85B68"/>
    <w:rsid w:val="00D903D3"/>
    <w:rsid w:val="00D90DD6"/>
    <w:rsid w:val="00D96904"/>
    <w:rsid w:val="00DB2801"/>
    <w:rsid w:val="00DC759B"/>
    <w:rsid w:val="00DC7DDC"/>
    <w:rsid w:val="00DD4386"/>
    <w:rsid w:val="00DD57FB"/>
    <w:rsid w:val="00DD6389"/>
    <w:rsid w:val="00DD7564"/>
    <w:rsid w:val="00DE2EB6"/>
    <w:rsid w:val="00DF7C5C"/>
    <w:rsid w:val="00E125F0"/>
    <w:rsid w:val="00E14095"/>
    <w:rsid w:val="00E21402"/>
    <w:rsid w:val="00E22838"/>
    <w:rsid w:val="00E37A17"/>
    <w:rsid w:val="00E44041"/>
    <w:rsid w:val="00E50B11"/>
    <w:rsid w:val="00E51DEE"/>
    <w:rsid w:val="00E53ACD"/>
    <w:rsid w:val="00E6004D"/>
    <w:rsid w:val="00E63D74"/>
    <w:rsid w:val="00E71E47"/>
    <w:rsid w:val="00E75CCB"/>
    <w:rsid w:val="00E77E86"/>
    <w:rsid w:val="00E81978"/>
    <w:rsid w:val="00E8284F"/>
    <w:rsid w:val="00E85D85"/>
    <w:rsid w:val="00EA24E0"/>
    <w:rsid w:val="00EB1BBC"/>
    <w:rsid w:val="00EC5325"/>
    <w:rsid w:val="00EF6E10"/>
    <w:rsid w:val="00F0092A"/>
    <w:rsid w:val="00F078C4"/>
    <w:rsid w:val="00F134F2"/>
    <w:rsid w:val="00F1599B"/>
    <w:rsid w:val="00F25BE8"/>
    <w:rsid w:val="00F26C46"/>
    <w:rsid w:val="00F3181B"/>
    <w:rsid w:val="00F379B7"/>
    <w:rsid w:val="00F525FA"/>
    <w:rsid w:val="00F5596B"/>
    <w:rsid w:val="00F918D4"/>
    <w:rsid w:val="00FA18A8"/>
    <w:rsid w:val="00FB3AF3"/>
    <w:rsid w:val="00FB44E9"/>
    <w:rsid w:val="00FB4C66"/>
    <w:rsid w:val="00FC1238"/>
    <w:rsid w:val="00FC52B6"/>
    <w:rsid w:val="00FD3EF8"/>
    <w:rsid w:val="00FF2002"/>
    <w:rsid w:val="00FF43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2326F5"/>
  <w15:chartTrackingRefBased/>
  <w15:docId w15:val="{018169CC-7385-408F-98AA-9BD4106C9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styleId="Hyperlink">
    <w:name w:val="Hyperlink"/>
    <w:basedOn w:val="DefaultParagraphFont"/>
    <w:uiPriority w:val="99"/>
    <w:unhideWhenUsed/>
    <w:rsid w:val="00333C06"/>
    <w:rPr>
      <w:color w:val="5F5F5F" w:themeColor="hyperlink"/>
      <w:u w:val="single"/>
    </w:rPr>
  </w:style>
  <w:style w:type="character" w:styleId="UnresolvedMention">
    <w:name w:val="Unresolved Mention"/>
    <w:basedOn w:val="DefaultParagraphFont"/>
    <w:uiPriority w:val="99"/>
    <w:semiHidden/>
    <w:unhideWhenUsed/>
    <w:rsid w:val="00333C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41100167">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youtube.com/watch?v=ORssNrhwp-k&amp;ab_channel=Learndataanalyticswithus" TargetMode="External"/><Relationship Id="rId39"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yperlink" Target="http://www.sthda.com/english/wiki/ggplot2-pie-chart-quick-start-guide-r-software-and-data-visualization"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rstudio.github.io/shinydashboard/index.html" TargetMode="External"/><Relationship Id="rId33" Type="http://schemas.openxmlformats.org/officeDocument/2006/relationships/hyperlink" Target="https://stackoverflow.com/questions/7531868/how-to-rename-a-single-column-in-a-data-frame"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plotly.com/r/3d-scatter-plot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stackoverflow.com/questions/47505893/adding-a-vertical-and-horizontal-scroll-bar-to-the-dt-table-in-r-shiny" TargetMode="External"/><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shiny.rstudio.com/tutorial/written-tutorial/lesson3/" TargetMode="External"/><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rstudio.github.io/DT/"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tutorialspoint.com/r/r_csv_files.htm" TargetMode="External"/><Relationship Id="rId30" Type="http://schemas.openxmlformats.org/officeDocument/2006/relationships/hyperlink" Target="https://plotly-r.com/d-charts.html" TargetMode="External"/><Relationship Id="rId35" Type="http://schemas.openxmlformats.org/officeDocument/2006/relationships/hyperlink" Target="https://plotly.com/r/bar-chart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eorge\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04D9311DB23497682494A124CA863FE"/>
        <w:category>
          <w:name w:val="General"/>
          <w:gallery w:val="placeholder"/>
        </w:category>
        <w:types>
          <w:type w:val="bbPlcHdr"/>
        </w:types>
        <w:behaviors>
          <w:behavior w:val="content"/>
        </w:behaviors>
        <w:guid w:val="{EB29601D-3CAD-401B-825D-A2AAC6591FC5}"/>
      </w:docPartPr>
      <w:docPartBody>
        <w:p w:rsidR="00871370" w:rsidRDefault="00000000">
          <w:pPr>
            <w:pStyle w:val="F04D9311DB23497682494A124CA863FE"/>
          </w:pPr>
          <w:r>
            <w:t>[Title Here, up to 12 Words, on One to Two Lines]</w:t>
          </w:r>
        </w:p>
      </w:docPartBody>
    </w:docPart>
    <w:docPart>
      <w:docPartPr>
        <w:name w:val="AB60E6CE994B4D6E892F8720F8748D42"/>
        <w:category>
          <w:name w:val="General"/>
          <w:gallery w:val="placeholder"/>
        </w:category>
        <w:types>
          <w:type w:val="bbPlcHdr"/>
        </w:types>
        <w:behaviors>
          <w:behavior w:val="content"/>
        </w:behaviors>
        <w:guid w:val="{2BAD009A-E703-4673-A5D8-469B80A0728B}"/>
      </w:docPartPr>
      <w:docPartBody>
        <w:p w:rsidR="00871370" w:rsidRDefault="00000000">
          <w:pPr>
            <w:pStyle w:val="AB60E6CE994B4D6E892F8720F8748D42"/>
          </w:pPr>
          <w:r>
            <w:t>Author Note</w:t>
          </w:r>
        </w:p>
      </w:docPartBody>
    </w:docPart>
    <w:docPart>
      <w:docPartPr>
        <w:name w:val="3AC65A6ECA904ED8BF7A94C8D7AC2004"/>
        <w:category>
          <w:name w:val="General"/>
          <w:gallery w:val="placeholder"/>
        </w:category>
        <w:types>
          <w:type w:val="bbPlcHdr"/>
        </w:types>
        <w:behaviors>
          <w:behavior w:val="content"/>
        </w:behaviors>
        <w:guid w:val="{F40E5E14-97CB-4DED-B9EA-86422728AB18}"/>
      </w:docPartPr>
      <w:docPartBody>
        <w:p w:rsidR="00871370" w:rsidRDefault="00000000">
          <w:pPr>
            <w:pStyle w:val="3AC65A6ECA904ED8BF7A94C8D7AC2004"/>
          </w:pPr>
          <w:r>
            <w:t>[Title Here, up to 12 Words, on One to Two Lines]</w:t>
          </w:r>
        </w:p>
      </w:docPartBody>
    </w:docPart>
    <w:docPart>
      <w:docPartPr>
        <w:name w:val="1D2B1232207E43039CF06210E262C1F3"/>
        <w:category>
          <w:name w:val="General"/>
          <w:gallery w:val="placeholder"/>
        </w:category>
        <w:types>
          <w:type w:val="bbPlcHdr"/>
        </w:types>
        <w:behaviors>
          <w:behavior w:val="content"/>
        </w:behaviors>
        <w:guid w:val="{3D8F90D4-A1FB-47A7-953C-4A88E25F37E9}"/>
      </w:docPartPr>
      <w:docPartBody>
        <w:p w:rsidR="00871370" w:rsidRDefault="00000000">
          <w:pPr>
            <w:pStyle w:val="1D2B1232207E43039CF06210E262C1F3"/>
          </w:pPr>
          <w:r w:rsidRPr="005D3A03">
            <w:t>Figures title:</w:t>
          </w:r>
        </w:p>
      </w:docPartBody>
    </w:docPart>
    <w:docPart>
      <w:docPartPr>
        <w:name w:val="A8F7AF1F74774A129CC2726B2ECA306A"/>
        <w:category>
          <w:name w:val="General"/>
          <w:gallery w:val="placeholder"/>
        </w:category>
        <w:types>
          <w:type w:val="bbPlcHdr"/>
        </w:types>
        <w:behaviors>
          <w:behavior w:val="content"/>
        </w:behaviors>
        <w:guid w:val="{F6E33AFE-FF68-47BB-A94D-2A98FF38E707}"/>
      </w:docPartPr>
      <w:docPartBody>
        <w:p w:rsidR="00871370" w:rsidRDefault="00000000">
          <w:pPr>
            <w:pStyle w:val="A8F7AF1F74774A129CC2726B2ECA306A"/>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D46"/>
    <w:rsid w:val="001E2977"/>
    <w:rsid w:val="00491F48"/>
    <w:rsid w:val="00871370"/>
    <w:rsid w:val="00D568FC"/>
    <w:rsid w:val="00DC7D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04D9311DB23497682494A124CA863FE">
    <w:name w:val="F04D9311DB23497682494A124CA863FE"/>
  </w:style>
  <w:style w:type="paragraph" w:customStyle="1" w:styleId="CED6A15F39FC4F12AB9ADE15E2772C2C">
    <w:name w:val="CED6A15F39FC4F12AB9ADE15E2772C2C"/>
  </w:style>
  <w:style w:type="paragraph" w:customStyle="1" w:styleId="FF084A4762424B48B26436792648FE92">
    <w:name w:val="FF084A4762424B48B26436792648FE92"/>
  </w:style>
  <w:style w:type="paragraph" w:customStyle="1" w:styleId="AB60E6CE994B4D6E892F8720F8748D42">
    <w:name w:val="AB60E6CE994B4D6E892F8720F8748D42"/>
  </w:style>
  <w:style w:type="paragraph" w:customStyle="1" w:styleId="35A884C2DC2C4582B9C456FBEBF63294">
    <w:name w:val="35A884C2DC2C4582B9C456FBEBF63294"/>
  </w:style>
  <w:style w:type="paragraph" w:customStyle="1" w:styleId="44E6DE8AB95F4AA59ED1F75A71207B46">
    <w:name w:val="44E6DE8AB95F4AA59ED1F75A71207B46"/>
  </w:style>
  <w:style w:type="character" w:styleId="Emphasis">
    <w:name w:val="Emphasis"/>
    <w:basedOn w:val="DefaultParagraphFont"/>
    <w:uiPriority w:val="4"/>
    <w:unhideWhenUsed/>
    <w:qFormat/>
    <w:rPr>
      <w:i/>
      <w:iCs/>
    </w:rPr>
  </w:style>
  <w:style w:type="paragraph" w:customStyle="1" w:styleId="837D9A1651D749EBA8EF45D09B55ABD9">
    <w:name w:val="837D9A1651D749EBA8EF45D09B55ABD9"/>
  </w:style>
  <w:style w:type="paragraph" w:customStyle="1" w:styleId="8D3E933768594BEA882B6A09A6C7E834">
    <w:name w:val="8D3E933768594BEA882B6A09A6C7E834"/>
  </w:style>
  <w:style w:type="paragraph" w:customStyle="1" w:styleId="3AC65A6ECA904ED8BF7A94C8D7AC2004">
    <w:name w:val="3AC65A6ECA904ED8BF7A94C8D7AC2004"/>
  </w:style>
  <w:style w:type="paragraph" w:customStyle="1" w:styleId="80BAFD70D52B4687A56C980F1893F9BF">
    <w:name w:val="80BAFD70D52B4687A56C980F1893F9BF"/>
  </w:style>
  <w:style w:type="paragraph" w:customStyle="1" w:styleId="B7BA2DB0A22649349F69F87B5BA49047">
    <w:name w:val="B7BA2DB0A22649349F69F87B5BA49047"/>
  </w:style>
  <w:style w:type="paragraph" w:customStyle="1" w:styleId="7C1360AB095F4CC5A2AC6BE37FC90D33">
    <w:name w:val="7C1360AB095F4CC5A2AC6BE37FC90D33"/>
  </w:style>
  <w:style w:type="paragraph" w:customStyle="1" w:styleId="8B58C57641FF47C6874366AAADD45EA6">
    <w:name w:val="8B58C57641FF47C6874366AAADD45EA6"/>
  </w:style>
  <w:style w:type="paragraph" w:customStyle="1" w:styleId="C402C671122D43419041D25A76027FD9">
    <w:name w:val="C402C671122D43419041D25A76027FD9"/>
  </w:style>
  <w:style w:type="paragraph" w:customStyle="1" w:styleId="7B06CD29F47646469002713BAB6BD939">
    <w:name w:val="7B06CD29F47646469002713BAB6BD939"/>
  </w:style>
  <w:style w:type="paragraph" w:customStyle="1" w:styleId="B4521709EDAC4C0D9055364149D07D79">
    <w:name w:val="B4521709EDAC4C0D9055364149D07D79"/>
  </w:style>
  <w:style w:type="paragraph" w:customStyle="1" w:styleId="13520489A0E04D17938FD5417CA4ED85">
    <w:name w:val="13520489A0E04D17938FD5417CA4ED85"/>
  </w:style>
  <w:style w:type="paragraph" w:customStyle="1" w:styleId="F7C778D5C0DD49509FFE9F72CD9F81D3">
    <w:name w:val="F7C778D5C0DD49509FFE9F72CD9F81D3"/>
  </w:style>
  <w:style w:type="paragraph" w:customStyle="1" w:styleId="A908BBE4E53D42B19D83A079B359BAB6">
    <w:name w:val="A908BBE4E53D42B19D83A079B359BAB6"/>
  </w:style>
  <w:style w:type="paragraph" w:customStyle="1" w:styleId="EC14E1BCB69B4755AC36243137CD806A">
    <w:name w:val="EC14E1BCB69B4755AC36243137CD806A"/>
  </w:style>
  <w:style w:type="paragraph" w:customStyle="1" w:styleId="7A59989C7D734DF4AA9731210B9669DD">
    <w:name w:val="7A59989C7D734DF4AA9731210B9669DD"/>
  </w:style>
  <w:style w:type="paragraph" w:customStyle="1" w:styleId="228FA68CF1AB4E279ADA7097AA800EDB">
    <w:name w:val="228FA68CF1AB4E279ADA7097AA800EDB"/>
  </w:style>
  <w:style w:type="paragraph" w:customStyle="1" w:styleId="4463764B5515432FBD935389015B1ED9">
    <w:name w:val="4463764B5515432FBD935389015B1ED9"/>
  </w:style>
  <w:style w:type="paragraph" w:customStyle="1" w:styleId="06E934C8AB5345D6ACF725052092160B">
    <w:name w:val="06E934C8AB5345D6ACF725052092160B"/>
  </w:style>
  <w:style w:type="paragraph" w:customStyle="1" w:styleId="6B436D0148C447A480E489D910BC19DF">
    <w:name w:val="6B436D0148C447A480E489D910BC19DF"/>
  </w:style>
  <w:style w:type="paragraph" w:customStyle="1" w:styleId="4CD32224A5B8407FB65F51F511A28B74">
    <w:name w:val="4CD32224A5B8407FB65F51F511A28B74"/>
  </w:style>
  <w:style w:type="paragraph" w:customStyle="1" w:styleId="A291BF486ADF4C87BE50A9266080C2D6">
    <w:name w:val="A291BF486ADF4C87BE50A9266080C2D6"/>
  </w:style>
  <w:style w:type="paragraph" w:customStyle="1" w:styleId="2D885131B5EE41CA8F15E5D00CD4533F">
    <w:name w:val="2D885131B5EE41CA8F15E5D00CD4533F"/>
  </w:style>
  <w:style w:type="paragraph" w:customStyle="1" w:styleId="4B42168B1AF84DC4B43ECF752C7849D5">
    <w:name w:val="4B42168B1AF84DC4B43ECF752C7849D5"/>
  </w:style>
  <w:style w:type="paragraph" w:customStyle="1" w:styleId="DA5C643077F445F7AA2DEAA07F5D0C19">
    <w:name w:val="DA5C643077F445F7AA2DEAA07F5D0C19"/>
  </w:style>
  <w:style w:type="paragraph" w:customStyle="1" w:styleId="696F364539EC41FC8D30083CB998A047">
    <w:name w:val="696F364539EC41FC8D30083CB998A047"/>
  </w:style>
  <w:style w:type="paragraph" w:customStyle="1" w:styleId="4761CD1E54154A9990582D80B52DFA18">
    <w:name w:val="4761CD1E54154A9990582D80B52DFA18"/>
  </w:style>
  <w:style w:type="paragraph" w:customStyle="1" w:styleId="CC2634D66AC84524BE1EF6FC8B9BCBCC">
    <w:name w:val="CC2634D66AC84524BE1EF6FC8B9BCBCC"/>
  </w:style>
  <w:style w:type="paragraph" w:customStyle="1" w:styleId="AF17146E6BD3421CB48F90696FC509C4">
    <w:name w:val="AF17146E6BD3421CB48F90696FC509C4"/>
  </w:style>
  <w:style w:type="paragraph" w:customStyle="1" w:styleId="0B9BB8F431DE48A49E9AF45D7D84F679">
    <w:name w:val="0B9BB8F431DE48A49E9AF45D7D84F679"/>
  </w:style>
  <w:style w:type="paragraph" w:customStyle="1" w:styleId="7DF3FBCA91014AEB9DB42F77FACBF880">
    <w:name w:val="7DF3FBCA91014AEB9DB42F77FACBF880"/>
  </w:style>
  <w:style w:type="paragraph" w:customStyle="1" w:styleId="47FCDC6607C344AEB7F6EF5DADDE42EF">
    <w:name w:val="47FCDC6607C344AEB7F6EF5DADDE42EF"/>
  </w:style>
  <w:style w:type="paragraph" w:customStyle="1" w:styleId="B3E6910E92324EED8103DFE7405E98E9">
    <w:name w:val="B3E6910E92324EED8103DFE7405E98E9"/>
  </w:style>
  <w:style w:type="paragraph" w:customStyle="1" w:styleId="9B431A1BACEC4A2E8EF36878B2B701A2">
    <w:name w:val="9B431A1BACEC4A2E8EF36878B2B701A2"/>
  </w:style>
  <w:style w:type="paragraph" w:customStyle="1" w:styleId="A1E7F2F5659C48909025D7B86D0F4223">
    <w:name w:val="A1E7F2F5659C48909025D7B86D0F4223"/>
  </w:style>
  <w:style w:type="paragraph" w:customStyle="1" w:styleId="0BE3EAF4FBE44205961AB280A157326C">
    <w:name w:val="0BE3EAF4FBE44205961AB280A157326C"/>
  </w:style>
  <w:style w:type="paragraph" w:customStyle="1" w:styleId="DC15E4C49A064DEB8AC6D8E9462550C4">
    <w:name w:val="DC15E4C49A064DEB8AC6D8E9462550C4"/>
  </w:style>
  <w:style w:type="paragraph" w:customStyle="1" w:styleId="B78980BD93114A2EB2E67E50784380AD">
    <w:name w:val="B78980BD93114A2EB2E67E50784380AD"/>
  </w:style>
  <w:style w:type="paragraph" w:customStyle="1" w:styleId="0F6ACCD4E45B44BF9FAB8928EDEC76DA">
    <w:name w:val="0F6ACCD4E45B44BF9FAB8928EDEC76DA"/>
  </w:style>
  <w:style w:type="paragraph" w:customStyle="1" w:styleId="62FCA2D70B234D459CC66A4E118C4E15">
    <w:name w:val="62FCA2D70B234D459CC66A4E118C4E15"/>
  </w:style>
  <w:style w:type="paragraph" w:customStyle="1" w:styleId="B616F965583C4C7EBAF3334ACA4DD9CD">
    <w:name w:val="B616F965583C4C7EBAF3334ACA4DD9CD"/>
  </w:style>
  <w:style w:type="paragraph" w:customStyle="1" w:styleId="770CB09CFC6A49E083A32D13F1EEBD2C">
    <w:name w:val="770CB09CFC6A49E083A32D13F1EEBD2C"/>
  </w:style>
  <w:style w:type="paragraph" w:customStyle="1" w:styleId="279C3B3C00C7452BA12EDF1D8520A951">
    <w:name w:val="279C3B3C00C7452BA12EDF1D8520A951"/>
  </w:style>
  <w:style w:type="paragraph" w:customStyle="1" w:styleId="C51D217E4D594584A43D2B23C2EDA90A">
    <w:name w:val="C51D217E4D594584A43D2B23C2EDA90A"/>
  </w:style>
  <w:style w:type="paragraph" w:customStyle="1" w:styleId="4D0A845360D34C0E8325C5BBA8C801E1">
    <w:name w:val="4D0A845360D34C0E8325C5BBA8C801E1"/>
  </w:style>
  <w:style w:type="paragraph" w:customStyle="1" w:styleId="C67191E5EBE9454DB3AC8F828806C789">
    <w:name w:val="C67191E5EBE9454DB3AC8F828806C789"/>
  </w:style>
  <w:style w:type="paragraph" w:customStyle="1" w:styleId="EAD225F67BFF4F84B7951F029F37F238">
    <w:name w:val="EAD225F67BFF4F84B7951F029F37F238"/>
  </w:style>
  <w:style w:type="paragraph" w:customStyle="1" w:styleId="8CBD4DB54C624B119B38AD1CA7D07A8E">
    <w:name w:val="8CBD4DB54C624B119B38AD1CA7D07A8E"/>
  </w:style>
  <w:style w:type="paragraph" w:customStyle="1" w:styleId="DBE4D4E45A2F4B12BB2BFFF01C025562">
    <w:name w:val="DBE4D4E45A2F4B12BB2BFFF01C025562"/>
  </w:style>
  <w:style w:type="paragraph" w:customStyle="1" w:styleId="9ECB3A86001A42339CCDC1FFBE3981B5">
    <w:name w:val="9ECB3A86001A42339CCDC1FFBE3981B5"/>
  </w:style>
  <w:style w:type="paragraph" w:customStyle="1" w:styleId="9CD2171F0C8345D7A27930C76800765C">
    <w:name w:val="9CD2171F0C8345D7A27930C76800765C"/>
  </w:style>
  <w:style w:type="paragraph" w:customStyle="1" w:styleId="CA59C59209B24C85AA3F54BC50F5EDB3">
    <w:name w:val="CA59C59209B24C85AA3F54BC50F5EDB3"/>
  </w:style>
  <w:style w:type="paragraph" w:customStyle="1" w:styleId="9B58E7F230FE4110A4EFF203BB127DF1">
    <w:name w:val="9B58E7F230FE4110A4EFF203BB127DF1"/>
  </w:style>
  <w:style w:type="paragraph" w:customStyle="1" w:styleId="33B30F92C8D94BD28E671415D4E3CD81">
    <w:name w:val="33B30F92C8D94BD28E671415D4E3CD81"/>
  </w:style>
  <w:style w:type="paragraph" w:customStyle="1" w:styleId="E6A52C0D7CF54000B41C72435417158C">
    <w:name w:val="E6A52C0D7CF54000B41C72435417158C"/>
  </w:style>
  <w:style w:type="paragraph" w:customStyle="1" w:styleId="218F8083F3C9443CAC651C20B3CD3EE8">
    <w:name w:val="218F8083F3C9443CAC651C20B3CD3EE8"/>
  </w:style>
  <w:style w:type="paragraph" w:customStyle="1" w:styleId="1D2B1232207E43039CF06210E262C1F3">
    <w:name w:val="1D2B1232207E43039CF06210E262C1F3"/>
  </w:style>
  <w:style w:type="paragraph" w:customStyle="1" w:styleId="A8F7AF1F74774A129CC2726B2ECA306A">
    <w:name w:val="A8F7AF1F74774A129CC2726B2ECA306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VCOST analysis</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DBADFB-1DDD-494B-BD57-A57FFC80C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edition).dotx</Template>
  <TotalTime>838</TotalTime>
  <Pages>19</Pages>
  <Words>2808</Words>
  <Characters>16008</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VCOST data to assist future research</dc:title>
  <dc:subject/>
  <dc:creator>George</dc:creator>
  <cp:keywords/>
  <dc:description/>
  <cp:lastModifiedBy>Westergaard, George</cp:lastModifiedBy>
  <cp:revision>364</cp:revision>
  <dcterms:created xsi:type="dcterms:W3CDTF">2022-12-06T20:40:00Z</dcterms:created>
  <dcterms:modified xsi:type="dcterms:W3CDTF">2022-12-09T02:00:00Z</dcterms:modified>
</cp:coreProperties>
</file>